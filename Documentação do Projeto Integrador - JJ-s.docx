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70907F" w14:textId="77777777" w:rsidR="00F71849" w:rsidRDefault="00597DDA" w:rsidP="00F71849">
      <w:pPr>
        <w:pStyle w:val="Sumrio1"/>
        <w:jc w:val="center"/>
        <w:rPr>
          <w:u w:val="single"/>
        </w:rPr>
      </w:pPr>
      <w:r>
        <w:drawing>
          <wp:inline distT="0" distB="0" distL="0" distR="0" wp14:anchorId="50C5A83D" wp14:editId="49D40E94">
            <wp:extent cx="3343275" cy="1192530"/>
            <wp:effectExtent l="0" t="0" r="0" b="0"/>
            <wp:docPr id="1" name="Imagem 1" descr="logo SENAC - Como Trabalh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SENAC - Como Trabalha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74020D3" wp14:editId="22382F6C">
                <wp:simplePos x="0" y="0"/>
                <wp:positionH relativeFrom="column">
                  <wp:posOffset>0</wp:posOffset>
                </wp:positionH>
                <wp:positionV relativeFrom="paragraph">
                  <wp:posOffset>914400</wp:posOffset>
                </wp:positionV>
                <wp:extent cx="5829300" cy="114300"/>
                <wp:effectExtent l="0" t="0" r="0" b="0"/>
                <wp:wrapNone/>
                <wp:docPr id="7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29300" cy="114300"/>
                        </a:xfrm>
                        <a:prstGeom prst="rect">
                          <a:avLst/>
                        </a:prstGeom>
                        <a:solidFill>
                          <a:srgbClr val="3333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3076F0E9" id="Rectangle 3" o:spid="_x0000_s1026" style="position:absolute;margin-left:0;margin-top:1in;width:459pt;height:9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" fillcolor="#339" stroked="f"/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08003DF" wp14:editId="2A216059">
                <wp:simplePos x="0" y="0"/>
                <wp:positionH relativeFrom="column">
                  <wp:posOffset>0</wp:posOffset>
                </wp:positionH>
                <wp:positionV relativeFrom="paragraph">
                  <wp:posOffset>914400</wp:posOffset>
                </wp:positionV>
                <wp:extent cx="5829300" cy="114300"/>
                <wp:effectExtent l="0" t="0" r="0" b="0"/>
                <wp:wrapNone/>
                <wp:docPr id="6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29300" cy="114300"/>
                        </a:xfrm>
                        <a:prstGeom prst="rect">
                          <a:avLst/>
                        </a:prstGeom>
                        <a:solidFill>
                          <a:srgbClr val="3333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72DDF232" id="Rectangle 5" o:spid="_x0000_s1026" style="position:absolute;margin-left:0;margin-top:1in;width:459pt;height: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" fillcolor="#339" stroked="f"/>
            </w:pict>
          </mc:Fallback>
        </mc:AlternateContent>
      </w:r>
    </w:p>
    <w:p w14:paraId="53642F81" w14:textId="77777777" w:rsidR="001E220E" w:rsidRDefault="001E220E" w:rsidP="00F71849">
      <w:pPr>
        <w:pStyle w:val="NomedoAutoreCurso"/>
      </w:pPr>
      <w:r>
        <w:t>SERVIÇO NACIONAL DE APRENDIZAGEM COMERCIAL – SENAC</w:t>
      </w:r>
    </w:p>
    <w:p w14:paraId="457F39C3" w14:textId="77777777" w:rsidR="00F71849" w:rsidRDefault="0073023E" w:rsidP="00F71849">
      <w:pPr>
        <w:pStyle w:val="NomedoAutoreCurso"/>
      </w:pPr>
      <w:r>
        <w:t>ASSISTENTE DE PESSOAL</w:t>
      </w:r>
    </w:p>
    <w:p w14:paraId="3CD7B5C6" w14:textId="77777777" w:rsidR="00A34B51" w:rsidRDefault="00A34B51">
      <w:pPr>
        <w:pStyle w:val="NomedoAutoreCurso"/>
      </w:pPr>
    </w:p>
    <w:p w14:paraId="10C12AAA" w14:textId="77777777" w:rsidR="009B54C7" w:rsidRDefault="009B54C7"/>
    <w:p w14:paraId="3FF17891" w14:textId="77777777" w:rsidR="009B54C7" w:rsidRDefault="009B54C7"/>
    <w:p w14:paraId="5AB1193A" w14:textId="77777777" w:rsidR="00A34B51" w:rsidRDefault="00A34B51"/>
    <w:p w14:paraId="2A795B9C" w14:textId="77777777" w:rsidR="009B54C7" w:rsidRDefault="009B54C7"/>
    <w:p w14:paraId="2D55F419" w14:textId="77777777" w:rsidR="009B54C7" w:rsidRDefault="009B54C7"/>
    <w:p w14:paraId="7C7B589A" w14:textId="77777777" w:rsidR="009B54C7" w:rsidRDefault="009B54C7"/>
    <w:p w14:paraId="4726BD47" w14:textId="77777777" w:rsidR="009B54C7" w:rsidRDefault="009B54C7"/>
    <w:p w14:paraId="6A1D7BCA" w14:textId="77777777" w:rsidR="009B54C7" w:rsidRDefault="009B54C7"/>
    <w:p w14:paraId="3AB88D98" w14:textId="77777777" w:rsidR="009B54C7" w:rsidRDefault="009B54C7"/>
    <w:p w14:paraId="4EFA6237" w14:textId="77777777" w:rsidR="009B54C7" w:rsidRDefault="009B54C7"/>
    <w:p w14:paraId="0F8C6751" w14:textId="77777777" w:rsidR="009B54C7" w:rsidRDefault="009B54C7"/>
    <w:p w14:paraId="60546EF0" w14:textId="77777777" w:rsidR="00A34B51" w:rsidRDefault="00A34B51"/>
    <w:p w14:paraId="18F2CC67" w14:textId="77777777" w:rsidR="00EB63B8" w:rsidRDefault="00EB63B8"/>
    <w:p w14:paraId="2230E4C6" w14:textId="77777777" w:rsidR="00A34B51" w:rsidRDefault="008924A1">
      <w:pPr>
        <w:pStyle w:val="TtulodoTrabalho"/>
      </w:pPr>
      <w:r>
        <w:t>PROJETO INTEGRADOR</w:t>
      </w:r>
    </w:p>
    <w:p w14:paraId="5B254731" w14:textId="2A4BB8D9" w:rsidR="00A34B51" w:rsidRDefault="00D463A1" w:rsidP="00EB63B8">
      <w:pPr>
        <w:pStyle w:val="SubttulodoTrabalho"/>
      </w:pPr>
      <w:r>
        <w:t>JJ´s E-commerce</w:t>
      </w:r>
    </w:p>
    <w:p w14:paraId="62FB903C" w14:textId="77777777" w:rsidR="009B54C7" w:rsidRDefault="009B54C7"/>
    <w:p w14:paraId="02AFABE1" w14:textId="77777777" w:rsidR="00A34B51" w:rsidRDefault="00597DDA">
      <w:r>
        <w:rPr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D7A041B" wp14:editId="2CFC6E7B">
                <wp:simplePos x="0" y="0"/>
                <wp:positionH relativeFrom="column">
                  <wp:posOffset>0</wp:posOffset>
                </wp:positionH>
                <wp:positionV relativeFrom="paragraph">
                  <wp:posOffset>24130</wp:posOffset>
                </wp:positionV>
                <wp:extent cx="5829300" cy="114300"/>
                <wp:effectExtent l="0" t="0" r="0" b="0"/>
                <wp:wrapNone/>
                <wp:docPr id="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29300" cy="114300"/>
                        </a:xfrm>
                        <a:prstGeom prst="rect">
                          <a:avLst/>
                        </a:prstGeom>
                        <a:solidFill>
                          <a:srgbClr val="3333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261661BF" id="Rectangle 4" o:spid="_x0000_s1026" style="position:absolute;margin-left:0;margin-top:1.9pt;width:459pt;height: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" fillcolor="#339" stroked="f"/>
            </w:pict>
          </mc:Fallback>
        </mc:AlternateContent>
      </w:r>
    </w:p>
    <w:p w14:paraId="2861880B" w14:textId="77777777" w:rsidR="00A34B51" w:rsidRDefault="003F6A0C">
      <w:pPr>
        <w:pStyle w:val="LocaleAnodeEntrega"/>
      </w:pPr>
      <w:r>
        <w:t>Londrina</w:t>
      </w:r>
    </w:p>
    <w:p w14:paraId="40ACD568" w14:textId="77777777" w:rsidR="00A34B51" w:rsidRDefault="003F6A0C">
      <w:pPr>
        <w:pStyle w:val="LocaleAnodeEntrega"/>
      </w:pPr>
      <w:r>
        <w:t>202</w:t>
      </w:r>
      <w:r w:rsidR="00D463A1">
        <w:t>4</w:t>
      </w:r>
    </w:p>
    <w:p w14:paraId="77324917" w14:textId="77777777" w:rsidR="00A34B51" w:rsidRDefault="00A34B51" w:rsidP="00EB63B8">
      <w:pPr>
        <w:pStyle w:val="LocaleAnodeEntrega"/>
        <w:jc w:val="both"/>
      </w:pPr>
    </w:p>
    <w:p w14:paraId="5F2ADD55" w14:textId="77777777" w:rsidR="00A34B51" w:rsidRDefault="004C6A2E" w:rsidP="00D463A1">
      <w:pPr>
        <w:pStyle w:val="NomedoAutoreCurso"/>
      </w:pPr>
      <w:r>
        <w:t>NOME DOS ALUNOS</w:t>
      </w:r>
    </w:p>
    <w:p w14:paraId="01C4994B" w14:textId="77777777" w:rsidR="00D463A1" w:rsidRDefault="00D463A1" w:rsidP="00D463A1"/>
    <w:p w14:paraId="6E398C50" w14:textId="77777777" w:rsidR="00D463A1" w:rsidRDefault="00D463A1" w:rsidP="00D463A1">
      <w:pPr>
        <w:jc w:val="center"/>
      </w:pPr>
      <w:r>
        <w:t>João Victor Balbino Da Silva</w:t>
      </w:r>
    </w:p>
    <w:p w14:paraId="30C8D080" w14:textId="77777777" w:rsidR="00D463A1" w:rsidRDefault="00D463A1" w:rsidP="00D463A1">
      <w:pPr>
        <w:jc w:val="center"/>
      </w:pPr>
      <w:r>
        <w:t>João Pedro Ferreira Faustino</w:t>
      </w:r>
    </w:p>
    <w:p w14:paraId="7AE97EEE" w14:textId="359850BA" w:rsidR="00A34B51" w:rsidRDefault="00D463A1" w:rsidP="00EB63B8">
      <w:pPr>
        <w:jc w:val="center"/>
      </w:pPr>
      <w:r>
        <w:t>Samir Sidnei Issa Erran</w:t>
      </w:r>
    </w:p>
    <w:p w14:paraId="6AB75C35" w14:textId="77777777" w:rsidR="00A34B51" w:rsidRDefault="00A34B51"/>
    <w:p w14:paraId="17593EE3" w14:textId="77777777" w:rsidR="00A34B51" w:rsidRDefault="00A34B51"/>
    <w:p w14:paraId="55CE57F1" w14:textId="77777777" w:rsidR="00A34B51" w:rsidRDefault="008924A1">
      <w:pPr>
        <w:pStyle w:val="TtulodoTrabalho"/>
      </w:pPr>
      <w:r>
        <w:t>PROJETO INTEGRADOR</w:t>
      </w:r>
    </w:p>
    <w:p w14:paraId="68108B58" w14:textId="77777777" w:rsidR="00A34B51" w:rsidRDefault="00D463A1">
      <w:pPr>
        <w:pStyle w:val="SubttulodoTrabalho"/>
      </w:pPr>
      <w:r>
        <w:t>JJ´s E-commerce</w:t>
      </w:r>
    </w:p>
    <w:p w14:paraId="5DBEA428" w14:textId="77777777" w:rsidR="00A34B51" w:rsidRDefault="00A34B51"/>
    <w:p w14:paraId="75AC6FAA" w14:textId="77777777" w:rsidR="00A34B51" w:rsidRDefault="00A34B51"/>
    <w:p w14:paraId="7344C47E" w14:textId="77777777" w:rsidR="00A34B51" w:rsidRDefault="00A34B51"/>
    <w:p w14:paraId="3032F9CE" w14:textId="77777777" w:rsidR="00A34B51" w:rsidRDefault="00A34B51"/>
    <w:p w14:paraId="2EA61A32" w14:textId="77777777" w:rsidR="00A34B51" w:rsidRDefault="00A34B51"/>
    <w:p w14:paraId="3547B925" w14:textId="77777777" w:rsidR="00A34B51" w:rsidRDefault="00A34B51"/>
    <w:p w14:paraId="1B969723" w14:textId="77777777" w:rsidR="00A34B51" w:rsidRDefault="00A34B51"/>
    <w:p w14:paraId="7B30D342" w14:textId="77777777" w:rsidR="00990087" w:rsidRDefault="00990087" w:rsidP="00990087"/>
    <w:p w14:paraId="1B257800" w14:textId="77777777" w:rsidR="00990087" w:rsidRDefault="00990087" w:rsidP="00990087">
      <w:pPr>
        <w:pStyle w:val="NaturezadoTrabalho"/>
      </w:pPr>
      <w:r>
        <w:t>Trabalho apresentado ao Curso</w:t>
      </w:r>
      <w:r w:rsidR="00037C2B">
        <w:t xml:space="preserve"> </w:t>
      </w:r>
      <w:r w:rsidR="005F49DE">
        <w:t>de Recepcionista</w:t>
      </w:r>
      <w:r w:rsidR="00037C2B">
        <w:t xml:space="preserve"> - Serviço Nacional de Aprendizagem Nacional – SENAC</w:t>
      </w:r>
      <w:r>
        <w:t xml:space="preserve">, para a disciplina  </w:t>
      </w:r>
      <w:r w:rsidR="005F49DE">
        <w:t>Projeto Integrador</w:t>
      </w:r>
      <w:r>
        <w:t>.</w:t>
      </w:r>
    </w:p>
    <w:p w14:paraId="07795692" w14:textId="77777777" w:rsidR="00990087" w:rsidRDefault="00990087" w:rsidP="00990087">
      <w:pPr>
        <w:pStyle w:val="NaturezadoTrabalho"/>
      </w:pPr>
    </w:p>
    <w:p w14:paraId="5E4169FE" w14:textId="5D1FDC1A" w:rsidR="00A34B51" w:rsidRDefault="00990087" w:rsidP="00EB63B8">
      <w:pPr>
        <w:pStyle w:val="NaturezadoTrabalho"/>
      </w:pPr>
      <w:r>
        <w:t xml:space="preserve">Orientador: Prof. </w:t>
      </w:r>
      <w:r w:rsidR="008924A1">
        <w:t>Lucimara</w:t>
      </w:r>
      <w:r w:rsidR="004C6A2E">
        <w:t xml:space="preserve"> Mach</w:t>
      </w:r>
      <w:r w:rsidR="00D463A1">
        <w:t>a</w:t>
      </w:r>
      <w:r w:rsidR="004C6A2E">
        <w:t>do Borges e Luiz Gustavo Lemo</w:t>
      </w:r>
    </w:p>
    <w:p w14:paraId="0E8C0AEB" w14:textId="77777777" w:rsidR="00A34B51" w:rsidRDefault="00A34B51"/>
    <w:p w14:paraId="2D8BA473" w14:textId="77777777" w:rsidR="00A34B51" w:rsidRDefault="008924A1">
      <w:pPr>
        <w:pStyle w:val="LocaleAnodeEntrega"/>
      </w:pPr>
      <w:r>
        <w:t>Londrina</w:t>
      </w:r>
    </w:p>
    <w:p w14:paraId="6130A9C4" w14:textId="77777777" w:rsidR="00A34B51" w:rsidRDefault="008924A1">
      <w:pPr>
        <w:pStyle w:val="LocaleAnodeEntrega"/>
      </w:pPr>
      <w:r>
        <w:t>202</w:t>
      </w:r>
      <w:r w:rsidR="00D463A1">
        <w:t>4</w:t>
      </w:r>
    </w:p>
    <w:p w14:paraId="22EDA3D0" w14:textId="77777777" w:rsidR="00990087" w:rsidRDefault="00990087">
      <w:pPr>
        <w:pStyle w:val="Ttulo6"/>
      </w:pPr>
      <w:bookmarkStart w:id="0" w:name="_Toc93473122"/>
      <w:bookmarkStart w:id="1" w:name="_Toc96637505"/>
    </w:p>
    <w:p w14:paraId="11B233B7" w14:textId="77777777" w:rsidR="00A34B51" w:rsidRPr="00B60C09" w:rsidRDefault="00B60C09">
      <w:pPr>
        <w:pStyle w:val="Ttulo6"/>
      </w:pPr>
      <w:bookmarkStart w:id="2" w:name="_Toc183416946"/>
      <w:r w:rsidRPr="00B60C09">
        <w:lastRenderedPageBreak/>
        <w:t>S</w:t>
      </w:r>
      <w:r w:rsidR="00A34B51" w:rsidRPr="00B60C09">
        <w:t>umário</w:t>
      </w:r>
      <w:bookmarkEnd w:id="0"/>
      <w:bookmarkEnd w:id="1"/>
      <w:bookmarkEnd w:id="2"/>
    </w:p>
    <w:p w14:paraId="10DA2AEF" w14:textId="53F47436" w:rsidR="006C5ADD" w:rsidRPr="006C5ADD" w:rsidRDefault="00A34B51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b/>
          <w:snapToGrid/>
          <w:sz w:val="22"/>
          <w:szCs w:val="22"/>
        </w:rPr>
      </w:pPr>
      <w:r w:rsidRPr="006C5ADD">
        <w:rPr>
          <w:b/>
        </w:rPr>
        <w:fldChar w:fldCharType="begin"/>
      </w:r>
      <w:r w:rsidRPr="006C5ADD">
        <w:rPr>
          <w:b/>
        </w:rPr>
        <w:instrText xml:space="preserve"> TOC \o "1-1" \h \z \t "Título 2;1;Título 3;1;Título 4;1;Título 5;1;Título 6;1;Titulo Apêndice e Anexo;1" </w:instrText>
      </w:r>
      <w:r w:rsidRPr="006C5ADD">
        <w:rPr>
          <w:b/>
        </w:rPr>
        <w:fldChar w:fldCharType="separate"/>
      </w:r>
      <w:hyperlink w:anchor="_Toc183416946" w:history="1">
        <w:r w:rsidR="006C5ADD" w:rsidRPr="006C5ADD">
          <w:rPr>
            <w:rStyle w:val="Hyperlink"/>
            <w:b/>
          </w:rPr>
          <w:t>Sumário</w:t>
        </w:r>
        <w:r w:rsidR="006C5ADD" w:rsidRPr="006C5ADD">
          <w:rPr>
            <w:b/>
            <w:webHidden/>
          </w:rPr>
          <w:tab/>
        </w:r>
        <w:r w:rsidR="006C5ADD" w:rsidRPr="006C5ADD">
          <w:rPr>
            <w:b/>
            <w:webHidden/>
          </w:rPr>
          <w:fldChar w:fldCharType="begin"/>
        </w:r>
        <w:r w:rsidR="006C5ADD" w:rsidRPr="006C5ADD">
          <w:rPr>
            <w:b/>
            <w:webHidden/>
          </w:rPr>
          <w:instrText xml:space="preserve"> PAGEREF _Toc183416946 \h </w:instrText>
        </w:r>
        <w:r w:rsidR="006C5ADD" w:rsidRPr="006C5ADD">
          <w:rPr>
            <w:b/>
            <w:webHidden/>
          </w:rPr>
        </w:r>
        <w:r w:rsidR="006C5ADD" w:rsidRPr="006C5ADD">
          <w:rPr>
            <w:b/>
            <w:webHidden/>
          </w:rPr>
          <w:fldChar w:fldCharType="separate"/>
        </w:r>
        <w:r w:rsidR="006C5ADD" w:rsidRPr="006C5ADD">
          <w:rPr>
            <w:b/>
            <w:webHidden/>
          </w:rPr>
          <w:t>2</w:t>
        </w:r>
        <w:r w:rsidR="006C5ADD" w:rsidRPr="006C5ADD">
          <w:rPr>
            <w:b/>
            <w:webHidden/>
          </w:rPr>
          <w:fldChar w:fldCharType="end"/>
        </w:r>
      </w:hyperlink>
    </w:p>
    <w:p w14:paraId="1CADD450" w14:textId="1D15BE1D" w:rsidR="006C5ADD" w:rsidRPr="006C5ADD" w:rsidRDefault="006C5ADD">
      <w:pPr>
        <w:pStyle w:val="Sumrio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b/>
          <w:snapToGrid/>
          <w:sz w:val="22"/>
          <w:szCs w:val="22"/>
        </w:rPr>
      </w:pPr>
      <w:hyperlink w:anchor="_Toc183416947" w:history="1">
        <w:r w:rsidRPr="006C5ADD">
          <w:rPr>
            <w:rStyle w:val="Hyperlink"/>
            <w:b/>
          </w:rPr>
          <w:t>1</w:t>
        </w:r>
        <w:r w:rsidRPr="006C5ADD">
          <w:rPr>
            <w:rFonts w:asciiTheme="minorHAnsi" w:eastAsiaTheme="minorEastAsia" w:hAnsiTheme="minorHAnsi" w:cstheme="minorBidi"/>
            <w:b/>
            <w:snapToGrid/>
            <w:sz w:val="22"/>
            <w:szCs w:val="22"/>
          </w:rPr>
          <w:tab/>
        </w:r>
        <w:r w:rsidRPr="006C5ADD">
          <w:rPr>
            <w:rStyle w:val="Hyperlink"/>
            <w:b/>
          </w:rPr>
          <w:t>INTRODUÇÃO</w:t>
        </w:r>
        <w:r w:rsidRPr="006C5ADD">
          <w:rPr>
            <w:b/>
            <w:webHidden/>
          </w:rPr>
          <w:tab/>
        </w:r>
        <w:r w:rsidRPr="006C5ADD">
          <w:rPr>
            <w:b/>
            <w:webHidden/>
          </w:rPr>
          <w:fldChar w:fldCharType="begin"/>
        </w:r>
        <w:r w:rsidRPr="006C5ADD">
          <w:rPr>
            <w:b/>
            <w:webHidden/>
          </w:rPr>
          <w:instrText xml:space="preserve"> PAGEREF _Toc183416947 \h </w:instrText>
        </w:r>
        <w:r w:rsidRPr="006C5ADD">
          <w:rPr>
            <w:b/>
            <w:webHidden/>
          </w:rPr>
        </w:r>
        <w:r w:rsidRPr="006C5ADD">
          <w:rPr>
            <w:b/>
            <w:webHidden/>
          </w:rPr>
          <w:fldChar w:fldCharType="separate"/>
        </w:r>
        <w:r w:rsidRPr="006C5ADD">
          <w:rPr>
            <w:b/>
            <w:webHidden/>
          </w:rPr>
          <w:t>3</w:t>
        </w:r>
        <w:r w:rsidRPr="006C5ADD">
          <w:rPr>
            <w:b/>
            <w:webHidden/>
          </w:rPr>
          <w:fldChar w:fldCharType="end"/>
        </w:r>
      </w:hyperlink>
    </w:p>
    <w:p w14:paraId="53B6D176" w14:textId="02916107" w:rsidR="006C5ADD" w:rsidRPr="006C5ADD" w:rsidRDefault="006C5ADD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b/>
          <w:snapToGrid/>
          <w:sz w:val="22"/>
          <w:szCs w:val="22"/>
        </w:rPr>
      </w:pPr>
      <w:hyperlink w:anchor="_Toc183416948" w:history="1">
        <w:r w:rsidRPr="006C5ADD">
          <w:rPr>
            <w:rStyle w:val="Hyperlink"/>
            <w:b/>
          </w:rPr>
          <w:t>2 DESENVOLVIMENTO</w:t>
        </w:r>
        <w:r w:rsidRPr="006C5ADD">
          <w:rPr>
            <w:b/>
            <w:webHidden/>
          </w:rPr>
          <w:tab/>
        </w:r>
        <w:r w:rsidRPr="006C5ADD">
          <w:rPr>
            <w:b/>
            <w:webHidden/>
          </w:rPr>
          <w:fldChar w:fldCharType="begin"/>
        </w:r>
        <w:r w:rsidRPr="006C5ADD">
          <w:rPr>
            <w:b/>
            <w:webHidden/>
          </w:rPr>
          <w:instrText xml:space="preserve"> PAGEREF _Toc183416948 \h </w:instrText>
        </w:r>
        <w:r w:rsidRPr="006C5ADD">
          <w:rPr>
            <w:b/>
            <w:webHidden/>
          </w:rPr>
        </w:r>
        <w:r w:rsidRPr="006C5ADD">
          <w:rPr>
            <w:b/>
            <w:webHidden/>
          </w:rPr>
          <w:fldChar w:fldCharType="separate"/>
        </w:r>
        <w:r w:rsidRPr="006C5ADD">
          <w:rPr>
            <w:b/>
            <w:webHidden/>
          </w:rPr>
          <w:t>3</w:t>
        </w:r>
        <w:r w:rsidRPr="006C5ADD">
          <w:rPr>
            <w:b/>
            <w:webHidden/>
          </w:rPr>
          <w:fldChar w:fldCharType="end"/>
        </w:r>
      </w:hyperlink>
    </w:p>
    <w:p w14:paraId="278E71E3" w14:textId="04E56A0E" w:rsidR="006C5ADD" w:rsidRPr="006C5ADD" w:rsidRDefault="006C5ADD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b/>
          <w:snapToGrid/>
          <w:sz w:val="22"/>
          <w:szCs w:val="22"/>
        </w:rPr>
      </w:pPr>
      <w:hyperlink w:anchor="_Toc183416949" w:history="1">
        <w:r w:rsidRPr="006C5ADD">
          <w:rPr>
            <w:rStyle w:val="Hyperlink"/>
            <w:b/>
          </w:rPr>
          <w:t>2.1 Descrição do site</w:t>
        </w:r>
        <w:r w:rsidRPr="006C5ADD">
          <w:rPr>
            <w:b/>
            <w:webHidden/>
          </w:rPr>
          <w:tab/>
        </w:r>
        <w:r w:rsidRPr="006C5ADD">
          <w:rPr>
            <w:b/>
            <w:webHidden/>
          </w:rPr>
          <w:fldChar w:fldCharType="begin"/>
        </w:r>
        <w:r w:rsidRPr="006C5ADD">
          <w:rPr>
            <w:b/>
            <w:webHidden/>
          </w:rPr>
          <w:instrText xml:space="preserve"> PAGEREF _Toc183416949 \h </w:instrText>
        </w:r>
        <w:r w:rsidRPr="006C5ADD">
          <w:rPr>
            <w:b/>
            <w:webHidden/>
          </w:rPr>
        </w:r>
        <w:r w:rsidRPr="006C5ADD">
          <w:rPr>
            <w:b/>
            <w:webHidden/>
          </w:rPr>
          <w:fldChar w:fldCharType="separate"/>
        </w:r>
        <w:r w:rsidRPr="006C5ADD">
          <w:rPr>
            <w:b/>
            <w:webHidden/>
          </w:rPr>
          <w:t>4</w:t>
        </w:r>
        <w:r w:rsidRPr="006C5ADD">
          <w:rPr>
            <w:b/>
            <w:webHidden/>
          </w:rPr>
          <w:fldChar w:fldCharType="end"/>
        </w:r>
      </w:hyperlink>
    </w:p>
    <w:p w14:paraId="1EB3D906" w14:textId="4121AF84" w:rsidR="006C5ADD" w:rsidRPr="006C5ADD" w:rsidRDefault="006C5ADD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b/>
          <w:snapToGrid/>
          <w:sz w:val="22"/>
          <w:szCs w:val="22"/>
        </w:rPr>
      </w:pPr>
      <w:hyperlink w:anchor="_Toc183416950" w:history="1">
        <w:r w:rsidRPr="006C5ADD">
          <w:rPr>
            <w:rStyle w:val="Hyperlink"/>
            <w:b/>
          </w:rPr>
          <w:t>2.2 Diagrama de caso de uso</w:t>
        </w:r>
        <w:r w:rsidRPr="006C5ADD">
          <w:rPr>
            <w:b/>
            <w:webHidden/>
          </w:rPr>
          <w:tab/>
        </w:r>
        <w:r w:rsidRPr="006C5ADD">
          <w:rPr>
            <w:b/>
            <w:webHidden/>
          </w:rPr>
          <w:fldChar w:fldCharType="begin"/>
        </w:r>
        <w:r w:rsidRPr="006C5ADD">
          <w:rPr>
            <w:b/>
            <w:webHidden/>
          </w:rPr>
          <w:instrText xml:space="preserve"> PAGEREF _Toc183416950 \h </w:instrText>
        </w:r>
        <w:r w:rsidRPr="006C5ADD">
          <w:rPr>
            <w:b/>
            <w:webHidden/>
          </w:rPr>
        </w:r>
        <w:r w:rsidRPr="006C5ADD">
          <w:rPr>
            <w:b/>
            <w:webHidden/>
          </w:rPr>
          <w:fldChar w:fldCharType="separate"/>
        </w:r>
        <w:r w:rsidRPr="006C5ADD">
          <w:rPr>
            <w:b/>
            <w:webHidden/>
          </w:rPr>
          <w:t>4</w:t>
        </w:r>
        <w:r w:rsidRPr="006C5ADD">
          <w:rPr>
            <w:b/>
            <w:webHidden/>
          </w:rPr>
          <w:fldChar w:fldCharType="end"/>
        </w:r>
      </w:hyperlink>
    </w:p>
    <w:p w14:paraId="7499808F" w14:textId="3E703551" w:rsidR="006C5ADD" w:rsidRPr="006C5ADD" w:rsidRDefault="006C5ADD">
      <w:pPr>
        <w:pStyle w:val="Sumrio1"/>
        <w:tabs>
          <w:tab w:val="left" w:pos="720"/>
          <w:tab w:val="right" w:leader="dot" w:pos="9062"/>
        </w:tabs>
        <w:rPr>
          <w:rFonts w:asciiTheme="minorHAnsi" w:eastAsiaTheme="minorEastAsia" w:hAnsiTheme="minorHAnsi" w:cstheme="minorBidi"/>
          <w:b/>
          <w:snapToGrid/>
          <w:sz w:val="22"/>
          <w:szCs w:val="22"/>
        </w:rPr>
      </w:pPr>
      <w:hyperlink w:anchor="_Toc183416951" w:history="1">
        <w:r w:rsidRPr="006C5ADD">
          <w:rPr>
            <w:rStyle w:val="Hyperlink"/>
            <w:b/>
          </w:rPr>
          <w:t>2.3</w:t>
        </w:r>
        <w:r>
          <w:rPr>
            <w:rFonts w:asciiTheme="minorHAnsi" w:eastAsiaTheme="minorEastAsia" w:hAnsiTheme="minorHAnsi" w:cstheme="minorBidi"/>
            <w:b/>
            <w:snapToGrid/>
            <w:sz w:val="22"/>
            <w:szCs w:val="22"/>
          </w:rPr>
          <w:t xml:space="preserve">  </w:t>
        </w:r>
        <w:r w:rsidRPr="006C5ADD">
          <w:rPr>
            <w:rStyle w:val="Hyperlink"/>
            <w:b/>
          </w:rPr>
          <w:t>Diagrama de sequência</w:t>
        </w:r>
        <w:r w:rsidRPr="006C5ADD">
          <w:rPr>
            <w:b/>
            <w:webHidden/>
          </w:rPr>
          <w:tab/>
        </w:r>
        <w:r w:rsidRPr="006C5ADD">
          <w:rPr>
            <w:b/>
            <w:webHidden/>
          </w:rPr>
          <w:fldChar w:fldCharType="begin"/>
        </w:r>
        <w:r w:rsidRPr="006C5ADD">
          <w:rPr>
            <w:b/>
            <w:webHidden/>
          </w:rPr>
          <w:instrText xml:space="preserve"> PAGEREF _Toc183416951 \h </w:instrText>
        </w:r>
        <w:r w:rsidRPr="006C5ADD">
          <w:rPr>
            <w:b/>
            <w:webHidden/>
          </w:rPr>
        </w:r>
        <w:r w:rsidRPr="006C5ADD">
          <w:rPr>
            <w:b/>
            <w:webHidden/>
          </w:rPr>
          <w:fldChar w:fldCharType="separate"/>
        </w:r>
        <w:r w:rsidRPr="006C5ADD">
          <w:rPr>
            <w:b/>
            <w:webHidden/>
          </w:rPr>
          <w:t>6</w:t>
        </w:r>
        <w:r w:rsidRPr="006C5ADD">
          <w:rPr>
            <w:b/>
            <w:webHidden/>
          </w:rPr>
          <w:fldChar w:fldCharType="end"/>
        </w:r>
      </w:hyperlink>
    </w:p>
    <w:p w14:paraId="3FE5F5CB" w14:textId="6A90E845" w:rsidR="006C5ADD" w:rsidRPr="006C5ADD" w:rsidRDefault="006C5ADD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b/>
          <w:snapToGrid/>
          <w:sz w:val="22"/>
          <w:szCs w:val="22"/>
        </w:rPr>
      </w:pPr>
      <w:hyperlink w:anchor="_Toc183416952" w:history="1">
        <w:r w:rsidRPr="006C5ADD">
          <w:rPr>
            <w:rStyle w:val="Hyperlink"/>
            <w:b/>
          </w:rPr>
          <w:t xml:space="preserve">2.4 </w:t>
        </w:r>
        <w:r>
          <w:rPr>
            <w:rStyle w:val="Hyperlink"/>
            <w:b/>
          </w:rPr>
          <w:t xml:space="preserve"> </w:t>
        </w:r>
        <w:r w:rsidRPr="006C5ADD">
          <w:rPr>
            <w:rStyle w:val="Hyperlink"/>
            <w:b/>
          </w:rPr>
          <w:t>Diagrama de classe</w:t>
        </w:r>
        <w:r w:rsidRPr="006C5ADD">
          <w:rPr>
            <w:b/>
            <w:webHidden/>
          </w:rPr>
          <w:tab/>
        </w:r>
        <w:r w:rsidRPr="006C5ADD">
          <w:rPr>
            <w:b/>
            <w:webHidden/>
          </w:rPr>
          <w:fldChar w:fldCharType="begin"/>
        </w:r>
        <w:r w:rsidRPr="006C5ADD">
          <w:rPr>
            <w:b/>
            <w:webHidden/>
          </w:rPr>
          <w:instrText xml:space="preserve"> PAGEREF _Toc183416952 \h </w:instrText>
        </w:r>
        <w:r w:rsidRPr="006C5ADD">
          <w:rPr>
            <w:b/>
            <w:webHidden/>
          </w:rPr>
        </w:r>
        <w:r w:rsidRPr="006C5ADD">
          <w:rPr>
            <w:b/>
            <w:webHidden/>
          </w:rPr>
          <w:fldChar w:fldCharType="separate"/>
        </w:r>
        <w:r w:rsidRPr="006C5ADD">
          <w:rPr>
            <w:b/>
            <w:webHidden/>
          </w:rPr>
          <w:t>8</w:t>
        </w:r>
        <w:r w:rsidRPr="006C5ADD">
          <w:rPr>
            <w:b/>
            <w:webHidden/>
          </w:rPr>
          <w:fldChar w:fldCharType="end"/>
        </w:r>
      </w:hyperlink>
    </w:p>
    <w:p w14:paraId="741352B8" w14:textId="42824A96" w:rsidR="006C5ADD" w:rsidRPr="006C5ADD" w:rsidRDefault="006C5ADD">
      <w:pPr>
        <w:pStyle w:val="Sumrio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b/>
          <w:snapToGrid/>
          <w:sz w:val="22"/>
          <w:szCs w:val="22"/>
        </w:rPr>
      </w:pPr>
      <w:hyperlink w:anchor="_Toc183416953" w:history="1">
        <w:r w:rsidRPr="006C5ADD">
          <w:rPr>
            <w:rStyle w:val="Hyperlink"/>
            <w:b/>
          </w:rPr>
          <w:t>3</w:t>
        </w:r>
        <w:r w:rsidRPr="006C5ADD">
          <w:rPr>
            <w:rFonts w:asciiTheme="minorHAnsi" w:eastAsiaTheme="minorEastAsia" w:hAnsiTheme="minorHAnsi" w:cstheme="minorBidi"/>
            <w:b/>
            <w:snapToGrid/>
            <w:sz w:val="22"/>
            <w:szCs w:val="22"/>
          </w:rPr>
          <w:tab/>
        </w:r>
        <w:r w:rsidRPr="006C5ADD">
          <w:rPr>
            <w:rStyle w:val="Hyperlink"/>
            <w:b/>
          </w:rPr>
          <w:t>Páginas do site</w:t>
        </w:r>
        <w:r w:rsidRPr="006C5ADD">
          <w:rPr>
            <w:b/>
            <w:webHidden/>
          </w:rPr>
          <w:tab/>
        </w:r>
        <w:r w:rsidRPr="006C5ADD">
          <w:rPr>
            <w:b/>
            <w:webHidden/>
          </w:rPr>
          <w:fldChar w:fldCharType="begin"/>
        </w:r>
        <w:r w:rsidRPr="006C5ADD">
          <w:rPr>
            <w:b/>
            <w:webHidden/>
          </w:rPr>
          <w:instrText xml:space="preserve"> PAGEREF _Toc183416953 \h </w:instrText>
        </w:r>
        <w:r w:rsidRPr="006C5ADD">
          <w:rPr>
            <w:b/>
            <w:webHidden/>
          </w:rPr>
        </w:r>
        <w:r w:rsidRPr="006C5ADD">
          <w:rPr>
            <w:b/>
            <w:webHidden/>
          </w:rPr>
          <w:fldChar w:fldCharType="separate"/>
        </w:r>
        <w:r w:rsidRPr="006C5ADD">
          <w:rPr>
            <w:b/>
            <w:webHidden/>
          </w:rPr>
          <w:t>10</w:t>
        </w:r>
        <w:r w:rsidRPr="006C5ADD">
          <w:rPr>
            <w:b/>
            <w:webHidden/>
          </w:rPr>
          <w:fldChar w:fldCharType="end"/>
        </w:r>
      </w:hyperlink>
    </w:p>
    <w:p w14:paraId="24596537" w14:textId="3AD015AE" w:rsidR="006C5ADD" w:rsidRPr="006C5ADD" w:rsidRDefault="006C5ADD">
      <w:pPr>
        <w:pStyle w:val="Sumrio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b/>
          <w:snapToGrid/>
          <w:sz w:val="22"/>
          <w:szCs w:val="22"/>
        </w:rPr>
      </w:pPr>
      <w:hyperlink w:anchor="_Toc183416954" w:history="1">
        <w:r w:rsidRPr="006C5ADD">
          <w:rPr>
            <w:rStyle w:val="Hyperlink"/>
            <w:b/>
          </w:rPr>
          <w:t>4</w:t>
        </w:r>
        <w:r w:rsidRPr="006C5ADD">
          <w:rPr>
            <w:rFonts w:asciiTheme="minorHAnsi" w:eastAsiaTheme="minorEastAsia" w:hAnsiTheme="minorHAnsi" w:cstheme="minorBidi"/>
            <w:b/>
            <w:snapToGrid/>
            <w:sz w:val="22"/>
            <w:szCs w:val="22"/>
          </w:rPr>
          <w:tab/>
        </w:r>
        <w:r w:rsidRPr="006C5ADD">
          <w:rPr>
            <w:rStyle w:val="Hyperlink"/>
            <w:b/>
          </w:rPr>
          <w:t>Conclusão</w:t>
        </w:r>
        <w:r w:rsidRPr="006C5ADD">
          <w:rPr>
            <w:b/>
            <w:webHidden/>
          </w:rPr>
          <w:tab/>
        </w:r>
        <w:r w:rsidRPr="006C5ADD">
          <w:rPr>
            <w:b/>
            <w:webHidden/>
          </w:rPr>
          <w:fldChar w:fldCharType="begin"/>
        </w:r>
        <w:r w:rsidRPr="006C5ADD">
          <w:rPr>
            <w:b/>
            <w:webHidden/>
          </w:rPr>
          <w:instrText xml:space="preserve"> PAGEREF _Toc183416954 \h </w:instrText>
        </w:r>
        <w:r w:rsidRPr="006C5ADD">
          <w:rPr>
            <w:b/>
            <w:webHidden/>
          </w:rPr>
        </w:r>
        <w:r w:rsidRPr="006C5ADD">
          <w:rPr>
            <w:b/>
            <w:webHidden/>
          </w:rPr>
          <w:fldChar w:fldCharType="separate"/>
        </w:r>
        <w:r w:rsidRPr="006C5ADD">
          <w:rPr>
            <w:b/>
            <w:webHidden/>
          </w:rPr>
          <w:t>14</w:t>
        </w:r>
        <w:r w:rsidRPr="006C5ADD">
          <w:rPr>
            <w:b/>
            <w:webHidden/>
          </w:rPr>
          <w:fldChar w:fldCharType="end"/>
        </w:r>
      </w:hyperlink>
    </w:p>
    <w:p w14:paraId="759F8D60" w14:textId="3346B1AF" w:rsidR="006C5ADD" w:rsidRPr="006C5ADD" w:rsidRDefault="006C5ADD">
      <w:pPr>
        <w:pStyle w:val="Sumrio1"/>
        <w:tabs>
          <w:tab w:val="right" w:leader="dot" w:pos="9062"/>
        </w:tabs>
        <w:rPr>
          <w:rFonts w:asciiTheme="minorHAnsi" w:eastAsiaTheme="minorEastAsia" w:hAnsiTheme="minorHAnsi" w:cstheme="minorBidi"/>
          <w:b/>
          <w:snapToGrid/>
          <w:sz w:val="22"/>
          <w:szCs w:val="22"/>
        </w:rPr>
      </w:pPr>
      <w:hyperlink w:anchor="_Toc183416955" w:history="1">
        <w:r w:rsidRPr="006C5ADD">
          <w:rPr>
            <w:rStyle w:val="Hyperlink"/>
            <w:b/>
          </w:rPr>
          <w:t>Apêndices</w:t>
        </w:r>
        <w:r w:rsidRPr="006C5ADD">
          <w:rPr>
            <w:b/>
            <w:webHidden/>
          </w:rPr>
          <w:tab/>
        </w:r>
        <w:r w:rsidRPr="006C5ADD">
          <w:rPr>
            <w:b/>
            <w:webHidden/>
          </w:rPr>
          <w:fldChar w:fldCharType="begin"/>
        </w:r>
        <w:r w:rsidRPr="006C5ADD">
          <w:rPr>
            <w:b/>
            <w:webHidden/>
          </w:rPr>
          <w:instrText xml:space="preserve"> PAGEREF _Toc183416955 \h </w:instrText>
        </w:r>
        <w:r w:rsidRPr="006C5ADD">
          <w:rPr>
            <w:b/>
            <w:webHidden/>
          </w:rPr>
        </w:r>
        <w:r w:rsidRPr="006C5ADD">
          <w:rPr>
            <w:b/>
            <w:webHidden/>
          </w:rPr>
          <w:fldChar w:fldCharType="separate"/>
        </w:r>
        <w:r w:rsidRPr="006C5ADD">
          <w:rPr>
            <w:b/>
            <w:webHidden/>
          </w:rPr>
          <w:t>15</w:t>
        </w:r>
        <w:r w:rsidRPr="006C5ADD">
          <w:rPr>
            <w:b/>
            <w:webHidden/>
          </w:rPr>
          <w:fldChar w:fldCharType="end"/>
        </w:r>
      </w:hyperlink>
    </w:p>
    <w:p w14:paraId="78F79B79" w14:textId="5F350A54" w:rsidR="00A34B51" w:rsidRPr="006C5ADD" w:rsidRDefault="00A34B51">
      <w:pPr>
        <w:pStyle w:val="Sumrio1"/>
        <w:spacing w:line="360" w:lineRule="auto"/>
        <w:rPr>
          <w:b/>
        </w:rPr>
      </w:pPr>
      <w:r w:rsidRPr="006C5ADD">
        <w:rPr>
          <w:b/>
        </w:rPr>
        <w:fldChar w:fldCharType="end"/>
      </w:r>
    </w:p>
    <w:p w14:paraId="4E14720F" w14:textId="77777777" w:rsidR="00A34B51" w:rsidRDefault="00A34B51">
      <w:pPr>
        <w:pStyle w:val="Sumrio1"/>
      </w:pPr>
    </w:p>
    <w:p w14:paraId="01688218" w14:textId="77777777" w:rsidR="00A34B51" w:rsidRDefault="00A34B51">
      <w:pPr>
        <w:pStyle w:val="Sumrio1"/>
        <w:tabs>
          <w:tab w:val="left" w:pos="567"/>
        </w:tabs>
      </w:pPr>
    </w:p>
    <w:p w14:paraId="215381A0" w14:textId="77777777" w:rsidR="00A34B51" w:rsidRDefault="00A34B51">
      <w:pPr>
        <w:pStyle w:val="Sumrio1"/>
      </w:pPr>
    </w:p>
    <w:p w14:paraId="1BA0A5BA" w14:textId="77777777" w:rsidR="00A34B51" w:rsidRDefault="00A34B51"/>
    <w:p w14:paraId="7D02A44D" w14:textId="77777777" w:rsidR="00A34B51" w:rsidRDefault="00A34B51"/>
    <w:p w14:paraId="69660A5B" w14:textId="77777777" w:rsidR="00A34B51" w:rsidRDefault="00A34B51"/>
    <w:p w14:paraId="0AA82858" w14:textId="77777777" w:rsidR="00A34B51" w:rsidRDefault="00A34B51"/>
    <w:p w14:paraId="70205EEE" w14:textId="77777777" w:rsidR="00A34B51" w:rsidRDefault="00A34B51"/>
    <w:p w14:paraId="24E6BBAF" w14:textId="77777777" w:rsidR="00A34B51" w:rsidRDefault="00A34B51"/>
    <w:p w14:paraId="42BAFFB7" w14:textId="77777777" w:rsidR="00A34B51" w:rsidRDefault="00A34B51"/>
    <w:p w14:paraId="1AF0F2D7" w14:textId="77777777" w:rsidR="00A34B51" w:rsidRDefault="00A34B51"/>
    <w:p w14:paraId="3C59D05F" w14:textId="77777777" w:rsidR="00A34B51" w:rsidRDefault="00A34B51">
      <w:pPr>
        <w:sectPr w:rsidR="00A34B51">
          <w:headerReference w:type="even" r:id="rId9"/>
          <w:headerReference w:type="default" r:id="rId10"/>
          <w:pgSz w:w="11907" w:h="16840" w:code="9"/>
          <w:pgMar w:top="1701" w:right="1134" w:bottom="1134" w:left="1701" w:header="1134" w:footer="284" w:gutter="0"/>
          <w:pgNumType w:start="0"/>
          <w:cols w:space="720"/>
          <w:noEndnote/>
        </w:sectPr>
      </w:pPr>
    </w:p>
    <w:p w14:paraId="5C9BA3F4" w14:textId="77777777" w:rsidR="00A34B51" w:rsidRPr="003A5A0E" w:rsidRDefault="00A34B51">
      <w:pPr>
        <w:pStyle w:val="Ttulo1"/>
      </w:pPr>
      <w:bookmarkStart w:id="3" w:name="_Toc93473123"/>
      <w:bookmarkStart w:id="4" w:name="_Toc96408761"/>
      <w:bookmarkStart w:id="5" w:name="_Toc96409028"/>
      <w:bookmarkStart w:id="6" w:name="_Toc183416947"/>
      <w:r w:rsidRPr="003A5A0E">
        <w:lastRenderedPageBreak/>
        <w:t>INTRODUÇÃO</w:t>
      </w:r>
      <w:bookmarkEnd w:id="3"/>
      <w:bookmarkEnd w:id="4"/>
      <w:bookmarkEnd w:id="5"/>
      <w:bookmarkEnd w:id="6"/>
      <w:r w:rsidR="003F6A0C" w:rsidRPr="003A5A0E">
        <w:t xml:space="preserve"> </w:t>
      </w:r>
    </w:p>
    <w:p w14:paraId="59EDA081" w14:textId="6314D291" w:rsidR="005301F6" w:rsidRPr="003A5A0E" w:rsidRDefault="00262968" w:rsidP="003A5A0E">
      <w:pPr>
        <w:pStyle w:val="Pargrafo"/>
        <w:ind w:firstLine="0"/>
      </w:pPr>
      <w:r>
        <w:t>Após análises de</w:t>
      </w:r>
      <w:r w:rsidR="00B60C09">
        <w:t xml:space="preserve"> como o mercado de negócios </w:t>
      </w:r>
      <w:r>
        <w:t>tem se comportado ultima</w:t>
      </w:r>
      <w:r w:rsidR="00B60C09">
        <w:t>mente e as necessidades que os usuários d</w:t>
      </w:r>
      <w:r w:rsidR="00CC5BB7">
        <w:t>e internet mencionam ter, nós da equipe de desenvolvimento da JJ´s</w:t>
      </w:r>
      <w:r w:rsidR="00E62104">
        <w:t xml:space="preserve">, </w:t>
      </w:r>
      <w:r>
        <w:t>resolvemos</w:t>
      </w:r>
      <w:r w:rsidR="00CC5BB7">
        <w:t xml:space="preserve"> </w:t>
      </w:r>
      <w:r w:rsidR="00E62104">
        <w:t>desenvolver um site que será o melhor amigo d</w:t>
      </w:r>
      <w:r>
        <w:t>os</w:t>
      </w:r>
      <w:r w:rsidR="00E62104">
        <w:t xml:space="preserve"> usuários do meio esportivo</w:t>
      </w:r>
      <w:r w:rsidR="00291981">
        <w:t xml:space="preserve"> e </w:t>
      </w:r>
      <w:r w:rsidR="00E7746C">
        <w:t>pessoas que tem a curiosidade sobre esse meio.</w:t>
      </w:r>
    </w:p>
    <w:p w14:paraId="0C335F0A" w14:textId="77777777" w:rsidR="00A34B51" w:rsidRDefault="005301F6" w:rsidP="005301F6">
      <w:pPr>
        <w:pStyle w:val="Ttulo2"/>
        <w:numPr>
          <w:ilvl w:val="0"/>
          <w:numId w:val="0"/>
        </w:numPr>
      </w:pPr>
      <w:bookmarkStart w:id="7" w:name="_Toc183416948"/>
      <w:r>
        <w:t xml:space="preserve">2 </w:t>
      </w:r>
      <w:r w:rsidR="00A34B51" w:rsidRPr="005301F6">
        <w:rPr>
          <w:b/>
        </w:rPr>
        <w:t>DESENVOLVIMENTO</w:t>
      </w:r>
      <w:bookmarkEnd w:id="7"/>
      <w:r w:rsidR="00A34B51" w:rsidRPr="005301F6">
        <w:rPr>
          <w:b/>
        </w:rPr>
        <w:t xml:space="preserve"> </w:t>
      </w:r>
      <w:r w:rsidR="00ED0A8C">
        <w:t xml:space="preserve"> </w:t>
      </w:r>
    </w:p>
    <w:p w14:paraId="29D1C4DF" w14:textId="250877B8" w:rsidR="00552041" w:rsidRDefault="002963B7" w:rsidP="00BD1ABB">
      <w:pPr>
        <w:pStyle w:val="Pargrafo"/>
        <w:ind w:firstLine="0"/>
        <w:rPr>
          <w:kern w:val="28"/>
        </w:rPr>
      </w:pPr>
      <w:r>
        <w:rPr>
          <w:kern w:val="28"/>
        </w:rPr>
        <w:t xml:space="preserve">Buscando a experiência e a qualidade de nossos serviços escolhemos a </w:t>
      </w:r>
      <w:r w:rsidRPr="002963B7">
        <w:rPr>
          <w:b/>
          <w:kern w:val="28"/>
        </w:rPr>
        <w:t xml:space="preserve">Metodologia de </w:t>
      </w:r>
      <w:r>
        <w:rPr>
          <w:b/>
          <w:kern w:val="28"/>
        </w:rPr>
        <w:t>D</w:t>
      </w:r>
      <w:r w:rsidRPr="002963B7">
        <w:rPr>
          <w:b/>
          <w:kern w:val="28"/>
        </w:rPr>
        <w:t xml:space="preserve">esenvolvimento de </w:t>
      </w:r>
      <w:r>
        <w:rPr>
          <w:b/>
          <w:kern w:val="28"/>
        </w:rPr>
        <w:t>S</w:t>
      </w:r>
      <w:r w:rsidRPr="002963B7">
        <w:rPr>
          <w:b/>
          <w:kern w:val="28"/>
        </w:rPr>
        <w:t xml:space="preserve">istemas </w:t>
      </w:r>
      <w:r>
        <w:rPr>
          <w:b/>
          <w:kern w:val="28"/>
        </w:rPr>
        <w:t>D</w:t>
      </w:r>
      <w:r w:rsidRPr="002963B7">
        <w:rPr>
          <w:b/>
          <w:kern w:val="28"/>
        </w:rPr>
        <w:t>inâmicos</w:t>
      </w:r>
      <w:r>
        <w:rPr>
          <w:kern w:val="28"/>
        </w:rPr>
        <w:t xml:space="preserve"> ou </w:t>
      </w:r>
      <w:r w:rsidRPr="002963B7">
        <w:rPr>
          <w:b/>
          <w:kern w:val="28"/>
        </w:rPr>
        <w:t>DSDM</w:t>
      </w:r>
      <w:r>
        <w:rPr>
          <w:kern w:val="28"/>
        </w:rPr>
        <w:t xml:space="preserve">, onde seu principal objetivo é a experiência do usuário, qualidade de serviço e flexibilidade para se adaptar nas adversidades que podem vir ou alterações de emergência. Após a escolha do método que iriamos usar começamos a pensar em qual seria o núcleo de nosso projeto depois de pesquisas </w:t>
      </w:r>
      <w:r w:rsidR="00835A05">
        <w:rPr>
          <w:kern w:val="28"/>
        </w:rPr>
        <w:t>com o</w:t>
      </w:r>
      <w:r>
        <w:rPr>
          <w:kern w:val="28"/>
        </w:rPr>
        <w:t xml:space="preserve"> público em geral encontramos um espaço vazio no ramo de suplementação e artigos esportivos, e assim surgiu a ideia da JJ´s E-commerce, uma parceira para os clientes do ramo esportivo, onde encontra-se uma grande variedade de produtos das mais diversas marcas.</w:t>
      </w:r>
      <w:r>
        <w:rPr>
          <w:kern w:val="28"/>
        </w:rPr>
        <w:tab/>
      </w:r>
    </w:p>
    <w:p w14:paraId="6F7A685D" w14:textId="77777777" w:rsidR="00552041" w:rsidRDefault="00552041" w:rsidP="00113001">
      <w:pPr>
        <w:pStyle w:val="Pargrafo"/>
        <w:rPr>
          <w:kern w:val="28"/>
        </w:rPr>
      </w:pPr>
    </w:p>
    <w:p w14:paraId="4602B152" w14:textId="77777777" w:rsidR="00552041" w:rsidRDefault="00552041" w:rsidP="00113001">
      <w:pPr>
        <w:pStyle w:val="Pargrafo"/>
        <w:rPr>
          <w:kern w:val="28"/>
        </w:rPr>
      </w:pPr>
    </w:p>
    <w:p w14:paraId="7059623D" w14:textId="77777777" w:rsidR="00552041" w:rsidRDefault="00552041" w:rsidP="00113001">
      <w:pPr>
        <w:pStyle w:val="Pargrafo"/>
        <w:rPr>
          <w:kern w:val="28"/>
        </w:rPr>
      </w:pPr>
    </w:p>
    <w:p w14:paraId="301ABAFE" w14:textId="77777777" w:rsidR="00552041" w:rsidRDefault="00552041" w:rsidP="00113001">
      <w:pPr>
        <w:pStyle w:val="Pargrafo"/>
        <w:rPr>
          <w:kern w:val="28"/>
        </w:rPr>
      </w:pPr>
    </w:p>
    <w:p w14:paraId="36355613" w14:textId="77777777" w:rsidR="00113001" w:rsidRPr="00113001" w:rsidRDefault="00113001" w:rsidP="00EB63B8">
      <w:pPr>
        <w:pStyle w:val="Pargrafo"/>
        <w:ind w:firstLine="0"/>
        <w:rPr>
          <w:iCs/>
        </w:rPr>
      </w:pPr>
    </w:p>
    <w:p w14:paraId="3733E86D" w14:textId="77777777" w:rsidR="00BD1ABB" w:rsidRPr="00BD1ABB" w:rsidRDefault="00BD1ABB" w:rsidP="00BD1ABB">
      <w:pPr>
        <w:pStyle w:val="Ttulo2"/>
        <w:numPr>
          <w:ilvl w:val="0"/>
          <w:numId w:val="0"/>
        </w:numPr>
        <w:rPr>
          <w:b/>
        </w:rPr>
      </w:pPr>
      <w:bookmarkStart w:id="8" w:name="_Toc183416949"/>
      <w:r>
        <w:lastRenderedPageBreak/>
        <w:t xml:space="preserve">2.1 </w:t>
      </w:r>
      <w:r w:rsidRPr="00BD1ABB">
        <w:rPr>
          <w:b/>
        </w:rPr>
        <w:t>Descrição do site</w:t>
      </w:r>
      <w:bookmarkEnd w:id="8"/>
    </w:p>
    <w:p w14:paraId="5D68690D" w14:textId="6A687E90" w:rsidR="00BD1ABB" w:rsidRPr="00BD1ABB" w:rsidRDefault="00BD1ABB" w:rsidP="00BD1ABB">
      <w:pPr>
        <w:pStyle w:val="Pargrafo"/>
        <w:ind w:firstLine="0"/>
      </w:pPr>
      <w:r>
        <w:t xml:space="preserve">O site JJ´s conta no total com 8 páginas, todas feitas usando as linguagens Html, Css, Php, JavaScript e o banco de dados MySql para armazenar as informações de nossos clientes e </w:t>
      </w:r>
      <w:r w:rsidR="00835A05">
        <w:t xml:space="preserve">de nossos </w:t>
      </w:r>
      <w:r>
        <w:t>produtos.</w:t>
      </w:r>
    </w:p>
    <w:p w14:paraId="0992EE32" w14:textId="77777777" w:rsidR="00113001" w:rsidRDefault="005301F6" w:rsidP="005301F6">
      <w:pPr>
        <w:pStyle w:val="Ttulo2"/>
        <w:numPr>
          <w:ilvl w:val="0"/>
          <w:numId w:val="0"/>
        </w:numPr>
      </w:pPr>
      <w:bookmarkStart w:id="9" w:name="_Toc183416950"/>
      <w:r>
        <w:t>2.</w:t>
      </w:r>
      <w:r w:rsidR="00BD1ABB">
        <w:t>2</w:t>
      </w:r>
      <w:r>
        <w:t xml:space="preserve"> Diagrama de caso de uso</w:t>
      </w:r>
      <w:bookmarkEnd w:id="9"/>
    </w:p>
    <w:p w14:paraId="64C898CD" w14:textId="77777777" w:rsidR="00113001" w:rsidRDefault="00113001" w:rsidP="00113001">
      <w:pPr>
        <w:pStyle w:val="Pargrafo"/>
        <w:ind w:firstLine="0"/>
      </w:pPr>
      <w:r>
        <w:tab/>
      </w:r>
      <w:r w:rsidR="00BD1ABB">
        <w:drawing>
          <wp:anchor distT="0" distB="0" distL="114300" distR="114300" simplePos="0" relativeHeight="251663872" behindDoc="0" locked="0" layoutInCell="1" allowOverlap="1" wp14:anchorId="6B272306" wp14:editId="558D5C3F">
            <wp:simplePos x="0" y="0"/>
            <wp:positionH relativeFrom="page">
              <wp:posOffset>1080135</wp:posOffset>
            </wp:positionH>
            <wp:positionV relativeFrom="paragraph">
              <wp:posOffset>349250</wp:posOffset>
            </wp:positionV>
            <wp:extent cx="5891530" cy="3776345"/>
            <wp:effectExtent l="0" t="0" r="0" b="0"/>
            <wp:wrapSquare wrapText="bothSides"/>
            <wp:docPr id="8" name="Imagem 8" descr="0_0?a=1146&amp;x=531&amp;y=2363&amp;w=2248&amp;h=1092&amp;store=1&amp;accept=image%2F*&amp;auth=LCA%2009cc926a930887e155a75f9670ceec5d89040bde6cf3151478d855e77a8c6ab2-ts%3D1731078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_0?a=1146&amp;x=531&amp;y=2363&amp;w=2248&amp;h=1092&amp;store=1&amp;accept=image%2F*&amp;auth=LCA%2009cc926a930887e155a75f9670ceec5d89040bde6cf3151478d855e77a8c6ab2-ts%3D173107849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EAE907" w14:textId="77777777" w:rsidR="00944376" w:rsidRDefault="00944376" w:rsidP="00944376">
      <w:pPr>
        <w:pStyle w:val="Pargrafo"/>
        <w:spacing w:after="0"/>
      </w:pPr>
    </w:p>
    <w:p w14:paraId="08EA3E77" w14:textId="77777777" w:rsidR="00944376" w:rsidRDefault="00944376" w:rsidP="00944376">
      <w:pPr>
        <w:pStyle w:val="Pargrafo"/>
        <w:spacing w:after="0"/>
      </w:pPr>
    </w:p>
    <w:p w14:paraId="4C861D11" w14:textId="77777777" w:rsidR="00EB63B8" w:rsidRDefault="00EB63B8" w:rsidP="00944376">
      <w:pPr>
        <w:pStyle w:val="Pargrafo"/>
        <w:spacing w:after="0"/>
      </w:pPr>
    </w:p>
    <w:p w14:paraId="747F3E1F" w14:textId="77777777" w:rsidR="00EB63B8" w:rsidRDefault="00EB63B8" w:rsidP="00944376">
      <w:pPr>
        <w:pStyle w:val="Pargrafo"/>
        <w:spacing w:after="0"/>
      </w:pPr>
    </w:p>
    <w:p w14:paraId="39A206C1" w14:textId="77777777" w:rsidR="00EB63B8" w:rsidRDefault="00EB63B8" w:rsidP="00944376">
      <w:pPr>
        <w:pStyle w:val="Pargrafo"/>
        <w:spacing w:after="0"/>
      </w:pPr>
    </w:p>
    <w:p w14:paraId="042F959A" w14:textId="77777777" w:rsidR="00EB63B8" w:rsidRDefault="00EB63B8" w:rsidP="00944376">
      <w:pPr>
        <w:pStyle w:val="Pargrafo"/>
        <w:spacing w:after="0"/>
      </w:pPr>
    </w:p>
    <w:p w14:paraId="31E8E75B" w14:textId="6048ACD7" w:rsidR="00944376" w:rsidRDefault="00944376" w:rsidP="00944376">
      <w:pPr>
        <w:pStyle w:val="Pargrafo"/>
        <w:spacing w:after="0"/>
        <w:ind w:right="2835"/>
        <w:jc w:val="center"/>
        <w:rPr>
          <w:sz w:val="22"/>
          <w:szCs w:val="18"/>
        </w:rPr>
      </w:pPr>
      <w:r w:rsidRPr="00944376">
        <w:rPr>
          <w:b/>
          <w:bCs/>
          <w:sz w:val="28"/>
          <w:szCs w:val="22"/>
        </w:rPr>
        <w:lastRenderedPageBreak/>
        <w:t>Explicação</w:t>
      </w:r>
      <w:r>
        <w:rPr>
          <w:sz w:val="22"/>
          <w:szCs w:val="18"/>
        </w:rPr>
        <w:t>:</w:t>
      </w:r>
    </w:p>
    <w:p w14:paraId="75D8EAE5" w14:textId="2D7E08BF" w:rsidR="00944376" w:rsidRPr="00944376" w:rsidRDefault="00944376" w:rsidP="00944376">
      <w:pPr>
        <w:pStyle w:val="Pargrafo"/>
        <w:spacing w:after="0"/>
        <w:ind w:firstLine="0"/>
        <w:rPr>
          <w:sz w:val="22"/>
          <w:szCs w:val="18"/>
        </w:rPr>
      </w:pPr>
      <w:r w:rsidRPr="00944376">
        <w:rPr>
          <w:sz w:val="22"/>
          <w:szCs w:val="18"/>
        </w:rPr>
        <w:t xml:space="preserve">  </w:t>
      </w:r>
      <w:r w:rsidRPr="00944376">
        <w:rPr>
          <w:b/>
          <w:bCs/>
          <w:sz w:val="22"/>
          <w:szCs w:val="18"/>
        </w:rPr>
        <w:t>Atores:</w:t>
      </w:r>
      <w:r w:rsidRPr="00944376">
        <w:rPr>
          <w:sz w:val="22"/>
          <w:szCs w:val="18"/>
        </w:rPr>
        <w:t xml:space="preserve"> Representados por bonecos, os atores são as entidades externas que interagem com o sistema. No seu diagrama, temos:</w:t>
      </w:r>
    </w:p>
    <w:p w14:paraId="1DB83B58" w14:textId="77777777" w:rsidR="00944376" w:rsidRPr="00944376" w:rsidRDefault="00944376" w:rsidP="00944376">
      <w:pPr>
        <w:pStyle w:val="Pargrafo"/>
        <w:numPr>
          <w:ilvl w:val="0"/>
          <w:numId w:val="9"/>
        </w:numPr>
        <w:spacing w:after="0"/>
        <w:rPr>
          <w:sz w:val="22"/>
          <w:szCs w:val="18"/>
        </w:rPr>
      </w:pPr>
      <w:r w:rsidRPr="00944376">
        <w:rPr>
          <w:b/>
          <w:bCs/>
          <w:sz w:val="22"/>
          <w:szCs w:val="18"/>
        </w:rPr>
        <w:t>Cliente Cadastrado:</w:t>
      </w:r>
      <w:r w:rsidRPr="00944376">
        <w:rPr>
          <w:sz w:val="22"/>
          <w:szCs w:val="18"/>
        </w:rPr>
        <w:t xml:space="preserve"> Um usuário que já possui cadastro no sistema.</w:t>
      </w:r>
    </w:p>
    <w:p w14:paraId="3FC96507" w14:textId="77777777" w:rsidR="00944376" w:rsidRPr="00944376" w:rsidRDefault="00944376" w:rsidP="00944376">
      <w:pPr>
        <w:pStyle w:val="Pargrafo"/>
        <w:numPr>
          <w:ilvl w:val="0"/>
          <w:numId w:val="9"/>
        </w:numPr>
        <w:spacing w:after="0"/>
        <w:rPr>
          <w:sz w:val="22"/>
          <w:szCs w:val="18"/>
        </w:rPr>
      </w:pPr>
      <w:r w:rsidRPr="00944376">
        <w:rPr>
          <w:b/>
          <w:bCs/>
          <w:sz w:val="22"/>
          <w:szCs w:val="18"/>
        </w:rPr>
        <w:t>Clientes na Internet:</w:t>
      </w:r>
      <w:r w:rsidRPr="00944376">
        <w:rPr>
          <w:sz w:val="22"/>
          <w:szCs w:val="18"/>
        </w:rPr>
        <w:t xml:space="preserve"> Um ator mais genérico, que representa qualquer pessoa que acessa o sistema pela internet.</w:t>
      </w:r>
    </w:p>
    <w:p w14:paraId="2C359104" w14:textId="77777777" w:rsidR="00944376" w:rsidRPr="00944376" w:rsidRDefault="00944376" w:rsidP="00944376">
      <w:pPr>
        <w:pStyle w:val="Pargrafo"/>
        <w:numPr>
          <w:ilvl w:val="0"/>
          <w:numId w:val="9"/>
        </w:numPr>
        <w:spacing w:after="0"/>
        <w:rPr>
          <w:sz w:val="22"/>
          <w:szCs w:val="18"/>
        </w:rPr>
      </w:pPr>
      <w:r w:rsidRPr="00944376">
        <w:rPr>
          <w:b/>
          <w:bCs/>
          <w:sz w:val="22"/>
          <w:szCs w:val="18"/>
        </w:rPr>
        <w:t>Novo Cliente:</w:t>
      </w:r>
      <w:r w:rsidRPr="00944376">
        <w:rPr>
          <w:sz w:val="22"/>
          <w:szCs w:val="18"/>
        </w:rPr>
        <w:t xml:space="preserve"> Um usuário que está realizando seu primeiro cadastro no sistema.</w:t>
      </w:r>
    </w:p>
    <w:p w14:paraId="1E090745" w14:textId="77777777" w:rsidR="00944376" w:rsidRPr="00944376" w:rsidRDefault="00944376" w:rsidP="00944376">
      <w:pPr>
        <w:pStyle w:val="Pargrafo"/>
        <w:numPr>
          <w:ilvl w:val="0"/>
          <w:numId w:val="9"/>
        </w:numPr>
        <w:spacing w:after="0"/>
        <w:rPr>
          <w:sz w:val="22"/>
          <w:szCs w:val="18"/>
        </w:rPr>
      </w:pPr>
      <w:r w:rsidRPr="00944376">
        <w:rPr>
          <w:b/>
          <w:bCs/>
          <w:sz w:val="22"/>
          <w:szCs w:val="18"/>
        </w:rPr>
        <w:t>Serviços:</w:t>
      </w:r>
      <w:r w:rsidRPr="00944376">
        <w:rPr>
          <w:sz w:val="22"/>
          <w:szCs w:val="18"/>
        </w:rPr>
        <w:t xml:space="preserve"> Um ator genérico que representa os diversos serviços externos que o sistema utiliza, como verificador de estoque, verificador de usuário, serviço de pagamentos por crédito e métodos de pagamento.</w:t>
      </w:r>
    </w:p>
    <w:p w14:paraId="5B689A1D" w14:textId="33D48856" w:rsidR="00944376" w:rsidRPr="00944376" w:rsidRDefault="00944376" w:rsidP="00944376">
      <w:pPr>
        <w:pStyle w:val="Pargrafo"/>
        <w:spacing w:after="0"/>
        <w:rPr>
          <w:sz w:val="22"/>
          <w:szCs w:val="18"/>
        </w:rPr>
      </w:pPr>
      <w:r w:rsidRPr="00944376">
        <w:rPr>
          <w:sz w:val="22"/>
          <w:szCs w:val="18"/>
        </w:rPr>
        <w:t xml:space="preserve">  </w:t>
      </w:r>
      <w:r w:rsidRPr="00944376">
        <w:rPr>
          <w:b/>
          <w:bCs/>
          <w:sz w:val="22"/>
          <w:szCs w:val="18"/>
        </w:rPr>
        <w:t>Casos de Uso:</w:t>
      </w:r>
      <w:r w:rsidRPr="00944376">
        <w:rPr>
          <w:sz w:val="22"/>
          <w:szCs w:val="18"/>
        </w:rPr>
        <w:t xml:space="preserve"> Representados por ovais, os casos de uso são as ações que os atores podem realizar no sistema. No seu diagrama, temos:</w:t>
      </w:r>
    </w:p>
    <w:p w14:paraId="56ED1F47" w14:textId="77777777" w:rsidR="00944376" w:rsidRPr="00944376" w:rsidRDefault="00944376" w:rsidP="00944376">
      <w:pPr>
        <w:pStyle w:val="Pargrafo"/>
        <w:numPr>
          <w:ilvl w:val="0"/>
          <w:numId w:val="10"/>
        </w:numPr>
        <w:spacing w:after="0"/>
        <w:rPr>
          <w:sz w:val="22"/>
          <w:szCs w:val="18"/>
        </w:rPr>
      </w:pPr>
      <w:r w:rsidRPr="00944376">
        <w:rPr>
          <w:b/>
          <w:bCs/>
          <w:sz w:val="22"/>
          <w:szCs w:val="18"/>
        </w:rPr>
        <w:t>Procurar produtos:</w:t>
      </w:r>
      <w:r w:rsidRPr="00944376">
        <w:rPr>
          <w:sz w:val="22"/>
          <w:szCs w:val="18"/>
        </w:rPr>
        <w:t xml:space="preserve"> Ação de buscar produtos disponíveis para compra.</w:t>
      </w:r>
    </w:p>
    <w:p w14:paraId="61D5D157" w14:textId="77777777" w:rsidR="00944376" w:rsidRPr="00944376" w:rsidRDefault="00944376" w:rsidP="00944376">
      <w:pPr>
        <w:pStyle w:val="Pargrafo"/>
        <w:numPr>
          <w:ilvl w:val="0"/>
          <w:numId w:val="10"/>
        </w:numPr>
        <w:spacing w:after="0"/>
        <w:rPr>
          <w:sz w:val="22"/>
          <w:szCs w:val="18"/>
        </w:rPr>
      </w:pPr>
      <w:r w:rsidRPr="00944376">
        <w:rPr>
          <w:b/>
          <w:bCs/>
          <w:sz w:val="22"/>
          <w:szCs w:val="18"/>
        </w:rPr>
        <w:t>Fazer a compra:</w:t>
      </w:r>
      <w:r w:rsidRPr="00944376">
        <w:rPr>
          <w:sz w:val="22"/>
          <w:szCs w:val="18"/>
        </w:rPr>
        <w:t xml:space="preserve"> Ação de realizar a compra de um produto.</w:t>
      </w:r>
    </w:p>
    <w:p w14:paraId="62CCDBAF" w14:textId="77777777" w:rsidR="00944376" w:rsidRPr="00944376" w:rsidRDefault="00944376" w:rsidP="00944376">
      <w:pPr>
        <w:pStyle w:val="Pargrafo"/>
        <w:numPr>
          <w:ilvl w:val="0"/>
          <w:numId w:val="10"/>
        </w:numPr>
        <w:spacing w:after="0"/>
        <w:rPr>
          <w:sz w:val="22"/>
          <w:szCs w:val="18"/>
        </w:rPr>
      </w:pPr>
      <w:r w:rsidRPr="00944376">
        <w:rPr>
          <w:b/>
          <w:bCs/>
          <w:sz w:val="22"/>
          <w:szCs w:val="18"/>
        </w:rPr>
        <w:t>Cancelar:</w:t>
      </w:r>
      <w:r w:rsidRPr="00944376">
        <w:rPr>
          <w:sz w:val="22"/>
          <w:szCs w:val="18"/>
        </w:rPr>
        <w:t xml:space="preserve"> Ação de cancelar uma compra.</w:t>
      </w:r>
    </w:p>
    <w:p w14:paraId="3B7C2BD0" w14:textId="77777777" w:rsidR="0085375E" w:rsidRDefault="00944376" w:rsidP="0085375E">
      <w:pPr>
        <w:pStyle w:val="Pargrafo"/>
        <w:numPr>
          <w:ilvl w:val="0"/>
          <w:numId w:val="10"/>
        </w:numPr>
        <w:spacing w:after="0"/>
        <w:rPr>
          <w:sz w:val="22"/>
          <w:szCs w:val="18"/>
        </w:rPr>
      </w:pPr>
      <w:r w:rsidRPr="00944376">
        <w:rPr>
          <w:b/>
          <w:bCs/>
          <w:sz w:val="22"/>
          <w:szCs w:val="18"/>
        </w:rPr>
        <w:t>Registrar novo cliente:</w:t>
      </w:r>
      <w:r w:rsidRPr="00944376">
        <w:rPr>
          <w:sz w:val="22"/>
          <w:szCs w:val="18"/>
        </w:rPr>
        <w:t xml:space="preserve"> Ação de criar um novo cadastro no sistema.</w:t>
      </w:r>
    </w:p>
    <w:p w14:paraId="0AE68B45" w14:textId="7E952A14" w:rsidR="00944376" w:rsidRPr="009B54C7" w:rsidRDefault="00944376" w:rsidP="0085375E">
      <w:pPr>
        <w:pStyle w:val="Pargrafo"/>
        <w:numPr>
          <w:ilvl w:val="0"/>
          <w:numId w:val="10"/>
        </w:numPr>
        <w:spacing w:after="0"/>
        <w:rPr>
          <w:sz w:val="22"/>
          <w:szCs w:val="18"/>
        </w:rPr>
      </w:pPr>
      <w:r w:rsidRPr="00944376">
        <w:rPr>
          <w:b/>
          <w:bCs/>
          <w:sz w:val="22"/>
          <w:szCs w:val="18"/>
        </w:rPr>
        <w:t>Include:</w:t>
      </w:r>
      <w:r w:rsidRPr="00944376">
        <w:rPr>
          <w:sz w:val="22"/>
          <w:szCs w:val="18"/>
        </w:rPr>
        <w:t xml:space="preserve"> Indica que um caso de uso inclui a funcionalidade de outro caso de uso. Por exemplo, o caso de uso "Fazer a compra" inclui a ação de "Procurar produtos".</w:t>
      </w:r>
    </w:p>
    <w:p w14:paraId="3D546B30" w14:textId="77777777" w:rsidR="009B54C7" w:rsidRDefault="009B54C7" w:rsidP="009B54C7">
      <w:pPr>
        <w:rPr>
          <w:smallCaps/>
        </w:rPr>
      </w:pPr>
    </w:p>
    <w:p w14:paraId="3A487777" w14:textId="77777777" w:rsidR="009B54C7" w:rsidRPr="00944376" w:rsidRDefault="009B54C7" w:rsidP="009B54C7"/>
    <w:p w14:paraId="3D80A4BD" w14:textId="77777777" w:rsidR="009B54C7" w:rsidRPr="009B54C7" w:rsidRDefault="009B54C7" w:rsidP="009B54C7">
      <w:pPr>
        <w:pStyle w:val="PargrafodaLista"/>
        <w:keepNext/>
        <w:pageBreakBefore/>
        <w:numPr>
          <w:ilvl w:val="0"/>
          <w:numId w:val="16"/>
        </w:numPr>
        <w:tabs>
          <w:tab w:val="left" w:pos="227"/>
        </w:tabs>
        <w:spacing w:after="480" w:line="360" w:lineRule="auto"/>
        <w:contextualSpacing w:val="0"/>
        <w:jc w:val="left"/>
        <w:outlineLvl w:val="0"/>
        <w:rPr>
          <w:b/>
          <w:caps/>
          <w:vanish/>
          <w:kern w:val="28"/>
        </w:rPr>
      </w:pPr>
    </w:p>
    <w:p w14:paraId="3CDF8F9E" w14:textId="73F29D12" w:rsidR="00985261" w:rsidRDefault="008D72E8" w:rsidP="009B54C7">
      <w:pPr>
        <w:pStyle w:val="Ttulo2"/>
        <w:numPr>
          <w:ilvl w:val="1"/>
          <w:numId w:val="16"/>
        </w:numPr>
      </w:pPr>
      <w:bookmarkStart w:id="10" w:name="_Toc183416951"/>
      <w:r>
        <w:t>D</w:t>
      </w:r>
      <w:r w:rsidR="00BD1ABB">
        <w:t>iagrama de sequência</w:t>
      </w:r>
      <w:bookmarkEnd w:id="10"/>
    </w:p>
    <w:p w14:paraId="697A0A9E" w14:textId="7C4F7878" w:rsidR="00985261" w:rsidRDefault="00944376" w:rsidP="00985261">
      <w:pPr>
        <w:pStyle w:val="Pargrafo"/>
        <w:ind w:firstLine="0"/>
      </w:pPr>
      <w:r>
        <w:drawing>
          <wp:anchor distT="0" distB="0" distL="114300" distR="114300" simplePos="0" relativeHeight="251665920" behindDoc="1" locked="0" layoutInCell="1" allowOverlap="1" wp14:anchorId="1DD5C44A" wp14:editId="3A6A7B56">
            <wp:simplePos x="0" y="0"/>
            <wp:positionH relativeFrom="margin">
              <wp:posOffset>221615</wp:posOffset>
            </wp:positionH>
            <wp:positionV relativeFrom="paragraph">
              <wp:posOffset>568325</wp:posOffset>
            </wp:positionV>
            <wp:extent cx="5230495" cy="4879340"/>
            <wp:effectExtent l="0" t="0" r="8255" b="0"/>
            <wp:wrapTight wrapText="bothSides">
              <wp:wrapPolygon edited="0">
                <wp:start x="0" y="0"/>
                <wp:lineTo x="0" y="21504"/>
                <wp:lineTo x="21555" y="21504"/>
                <wp:lineTo x="21555" y="0"/>
                <wp:lineTo x="0" y="0"/>
              </wp:wrapPolygon>
            </wp:wrapTight>
            <wp:docPr id="9" name="Imagem 9" descr="0_0?a=260&amp;x=726&amp;y=-829&amp;w=1608&amp;h=1498&amp;store=1&amp;accept=image%2F*&amp;auth=LCA%2014173cfd1668d20d1c81c111576db79f69d234ae7232637db232d35fa32e1721-ts%3D1731078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_0?a=260&amp;x=726&amp;y=-829&amp;w=1608&amp;h=1498&amp;store=1&amp;accept=image%2F*&amp;auth=LCA%2014173cfd1668d20d1c81c111576db79f69d234ae7232637db232d35fa32e1721-ts%3D17310787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487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AA6ACA" w14:textId="4171FABD" w:rsidR="00944376" w:rsidRPr="00944376" w:rsidRDefault="00944376" w:rsidP="00944376">
      <w:pPr>
        <w:pStyle w:val="Pargrafo"/>
        <w:spacing w:after="0"/>
        <w:ind w:left="720" w:firstLine="0"/>
        <w:rPr>
          <w:b/>
          <w:bCs/>
          <w:sz w:val="22"/>
          <w:szCs w:val="18"/>
        </w:rPr>
      </w:pPr>
    </w:p>
    <w:p w14:paraId="45375A59" w14:textId="77777777" w:rsidR="00944376" w:rsidRDefault="00944376" w:rsidP="00944376">
      <w:pPr>
        <w:pStyle w:val="Pargrafo"/>
        <w:spacing w:after="0"/>
        <w:ind w:left="720" w:firstLine="0"/>
        <w:rPr>
          <w:b/>
          <w:bCs/>
          <w:sz w:val="22"/>
          <w:szCs w:val="18"/>
        </w:rPr>
      </w:pPr>
    </w:p>
    <w:p w14:paraId="3478CE52" w14:textId="77777777" w:rsidR="00944376" w:rsidRDefault="00944376" w:rsidP="00944376">
      <w:pPr>
        <w:pStyle w:val="Pargrafo"/>
        <w:spacing w:after="0"/>
        <w:ind w:left="720" w:firstLine="0"/>
        <w:rPr>
          <w:b/>
          <w:bCs/>
          <w:sz w:val="22"/>
          <w:szCs w:val="18"/>
        </w:rPr>
      </w:pPr>
    </w:p>
    <w:p w14:paraId="3F2F97C9" w14:textId="77777777" w:rsidR="00944376" w:rsidRDefault="00944376" w:rsidP="00944376">
      <w:pPr>
        <w:pStyle w:val="Pargrafo"/>
        <w:spacing w:after="0"/>
        <w:ind w:left="720" w:firstLine="0"/>
        <w:rPr>
          <w:b/>
          <w:bCs/>
          <w:sz w:val="22"/>
          <w:szCs w:val="18"/>
        </w:rPr>
      </w:pPr>
    </w:p>
    <w:p w14:paraId="2CAEC6F6" w14:textId="77777777" w:rsidR="00944376" w:rsidRDefault="00944376" w:rsidP="00944376">
      <w:pPr>
        <w:pStyle w:val="Pargrafo"/>
        <w:spacing w:after="0"/>
        <w:ind w:firstLine="0"/>
        <w:rPr>
          <w:b/>
          <w:bCs/>
          <w:sz w:val="22"/>
          <w:szCs w:val="18"/>
        </w:rPr>
      </w:pPr>
    </w:p>
    <w:p w14:paraId="79C9C16E" w14:textId="77777777" w:rsidR="0085375E" w:rsidRDefault="0085375E" w:rsidP="00944376">
      <w:pPr>
        <w:pStyle w:val="Pargrafo"/>
        <w:spacing w:after="0"/>
        <w:ind w:firstLine="0"/>
        <w:rPr>
          <w:b/>
          <w:bCs/>
          <w:sz w:val="22"/>
          <w:szCs w:val="18"/>
        </w:rPr>
      </w:pPr>
    </w:p>
    <w:p w14:paraId="251FBA0A" w14:textId="77777777" w:rsidR="00944376" w:rsidRDefault="00944376" w:rsidP="00EB63B8">
      <w:pPr>
        <w:pStyle w:val="Pargrafo"/>
        <w:spacing w:after="0"/>
        <w:ind w:right="2835" w:firstLine="0"/>
        <w:rPr>
          <w:b/>
          <w:bCs/>
          <w:sz w:val="28"/>
          <w:szCs w:val="22"/>
        </w:rPr>
      </w:pPr>
    </w:p>
    <w:p w14:paraId="4831E800" w14:textId="7CF97E77" w:rsidR="00944376" w:rsidRPr="00944376" w:rsidRDefault="00944376" w:rsidP="00944376">
      <w:pPr>
        <w:pStyle w:val="Pargrafo"/>
        <w:spacing w:after="0"/>
        <w:ind w:right="2835"/>
        <w:jc w:val="center"/>
        <w:rPr>
          <w:sz w:val="22"/>
          <w:szCs w:val="18"/>
        </w:rPr>
      </w:pPr>
      <w:r w:rsidRPr="00944376">
        <w:rPr>
          <w:b/>
          <w:bCs/>
          <w:sz w:val="28"/>
          <w:szCs w:val="22"/>
        </w:rPr>
        <w:lastRenderedPageBreak/>
        <w:t>Explicação</w:t>
      </w:r>
      <w:r>
        <w:rPr>
          <w:sz w:val="22"/>
          <w:szCs w:val="18"/>
        </w:rPr>
        <w:t>:</w:t>
      </w:r>
    </w:p>
    <w:p w14:paraId="161A11B7" w14:textId="5523599E" w:rsidR="00985261" w:rsidRPr="00985261" w:rsidRDefault="00985261" w:rsidP="00944376">
      <w:pPr>
        <w:pStyle w:val="Pargrafo"/>
        <w:spacing w:after="0"/>
        <w:ind w:left="720" w:firstLine="0"/>
        <w:rPr>
          <w:b/>
          <w:bCs/>
          <w:sz w:val="22"/>
          <w:szCs w:val="18"/>
        </w:rPr>
      </w:pPr>
      <w:r w:rsidRPr="00985261">
        <w:rPr>
          <w:b/>
          <w:bCs/>
          <w:sz w:val="22"/>
          <w:szCs w:val="18"/>
        </w:rPr>
        <w:t>Atores Envolvidos:</w:t>
      </w:r>
    </w:p>
    <w:p w14:paraId="01264A43" w14:textId="16EF6031" w:rsidR="00985261" w:rsidRPr="00985261" w:rsidRDefault="00985261" w:rsidP="00944376">
      <w:pPr>
        <w:pStyle w:val="Pargrafo"/>
        <w:numPr>
          <w:ilvl w:val="0"/>
          <w:numId w:val="7"/>
        </w:numPr>
        <w:spacing w:after="0"/>
        <w:rPr>
          <w:sz w:val="22"/>
          <w:szCs w:val="18"/>
        </w:rPr>
      </w:pPr>
      <w:r w:rsidRPr="00985261">
        <w:rPr>
          <w:b/>
          <w:bCs/>
          <w:sz w:val="22"/>
          <w:szCs w:val="18"/>
        </w:rPr>
        <w:t>Cliente:</w:t>
      </w:r>
      <w:r w:rsidRPr="00985261">
        <w:rPr>
          <w:sz w:val="22"/>
          <w:szCs w:val="18"/>
        </w:rPr>
        <w:t xml:space="preserve"> A pessoa que está realizando a compra.</w:t>
      </w:r>
    </w:p>
    <w:p w14:paraId="34FBA955" w14:textId="6BF44ADD" w:rsidR="00985261" w:rsidRPr="00985261" w:rsidRDefault="00985261" w:rsidP="00944376">
      <w:pPr>
        <w:pStyle w:val="Pargrafo"/>
        <w:numPr>
          <w:ilvl w:val="0"/>
          <w:numId w:val="7"/>
        </w:numPr>
        <w:spacing w:after="0"/>
        <w:rPr>
          <w:sz w:val="22"/>
          <w:szCs w:val="18"/>
        </w:rPr>
      </w:pPr>
      <w:r w:rsidRPr="00985261">
        <w:rPr>
          <w:b/>
          <w:bCs/>
          <w:sz w:val="22"/>
          <w:szCs w:val="18"/>
        </w:rPr>
        <w:t>Site:</w:t>
      </w:r>
      <w:r w:rsidRPr="00985261">
        <w:rPr>
          <w:sz w:val="22"/>
          <w:szCs w:val="18"/>
        </w:rPr>
        <w:t xml:space="preserve"> A plataforma online onde a compra é realizada.</w:t>
      </w:r>
    </w:p>
    <w:p w14:paraId="359BF62D" w14:textId="63162C45" w:rsidR="00985261" w:rsidRPr="00985261" w:rsidRDefault="00985261" w:rsidP="00944376">
      <w:pPr>
        <w:pStyle w:val="Pargrafo"/>
        <w:numPr>
          <w:ilvl w:val="0"/>
          <w:numId w:val="7"/>
        </w:numPr>
        <w:spacing w:after="0"/>
        <w:rPr>
          <w:sz w:val="22"/>
          <w:szCs w:val="18"/>
        </w:rPr>
      </w:pPr>
      <w:r w:rsidRPr="00985261">
        <w:rPr>
          <w:b/>
          <w:bCs/>
          <w:sz w:val="22"/>
          <w:szCs w:val="18"/>
        </w:rPr>
        <w:t>Pagamento:</w:t>
      </w:r>
      <w:r w:rsidRPr="00985261">
        <w:rPr>
          <w:sz w:val="22"/>
          <w:szCs w:val="18"/>
        </w:rPr>
        <w:t xml:space="preserve"> O sistema responsável por processar o pagamento.</w:t>
      </w:r>
    </w:p>
    <w:p w14:paraId="3B3FE896" w14:textId="1AA42174" w:rsidR="00985261" w:rsidRDefault="00985261" w:rsidP="00944376">
      <w:pPr>
        <w:pStyle w:val="Pargrafo"/>
        <w:numPr>
          <w:ilvl w:val="0"/>
          <w:numId w:val="7"/>
        </w:numPr>
        <w:spacing w:after="0"/>
        <w:rPr>
          <w:sz w:val="22"/>
          <w:szCs w:val="18"/>
        </w:rPr>
      </w:pPr>
      <w:r w:rsidRPr="00985261">
        <w:rPr>
          <w:b/>
          <w:bCs/>
          <w:sz w:val="22"/>
          <w:szCs w:val="18"/>
        </w:rPr>
        <w:t>Estoque:</w:t>
      </w:r>
      <w:r w:rsidRPr="00985261">
        <w:rPr>
          <w:sz w:val="22"/>
          <w:szCs w:val="18"/>
        </w:rPr>
        <w:t xml:space="preserve"> O sistema que gerencia a quantidade de produtos disponíveis para venda.</w:t>
      </w:r>
    </w:p>
    <w:p w14:paraId="1D233A4B" w14:textId="77777777" w:rsidR="00944376" w:rsidRPr="00985261" w:rsidRDefault="00944376" w:rsidP="00944376">
      <w:pPr>
        <w:pStyle w:val="Pargrafo"/>
        <w:spacing w:after="0"/>
        <w:ind w:left="720" w:firstLine="0"/>
        <w:rPr>
          <w:sz w:val="22"/>
          <w:szCs w:val="18"/>
        </w:rPr>
      </w:pPr>
    </w:p>
    <w:p w14:paraId="1DCAA88C" w14:textId="6092E4F9" w:rsidR="00985261" w:rsidRPr="00985261" w:rsidRDefault="00985261" w:rsidP="00944376">
      <w:pPr>
        <w:pStyle w:val="Pargrafo"/>
        <w:numPr>
          <w:ilvl w:val="0"/>
          <w:numId w:val="8"/>
        </w:numPr>
        <w:spacing w:after="0"/>
        <w:rPr>
          <w:b/>
          <w:bCs/>
          <w:sz w:val="22"/>
          <w:szCs w:val="18"/>
        </w:rPr>
      </w:pPr>
      <w:r w:rsidRPr="00985261">
        <w:rPr>
          <w:b/>
          <w:bCs/>
          <w:sz w:val="22"/>
          <w:szCs w:val="18"/>
        </w:rPr>
        <w:t>Fluxo do Processo:</w:t>
      </w:r>
    </w:p>
    <w:p w14:paraId="02B0C57A" w14:textId="2AC13D4C" w:rsidR="00985261" w:rsidRPr="00985261" w:rsidRDefault="00985261" w:rsidP="00944376">
      <w:pPr>
        <w:pStyle w:val="Pargrafo"/>
        <w:numPr>
          <w:ilvl w:val="0"/>
          <w:numId w:val="8"/>
        </w:numPr>
        <w:spacing w:after="0"/>
        <w:rPr>
          <w:sz w:val="22"/>
          <w:szCs w:val="18"/>
        </w:rPr>
      </w:pPr>
      <w:r w:rsidRPr="00985261">
        <w:rPr>
          <w:b/>
          <w:bCs/>
          <w:sz w:val="22"/>
          <w:szCs w:val="18"/>
        </w:rPr>
        <w:t>Acesso à Loja Online:</w:t>
      </w:r>
      <w:r w:rsidRPr="00985261">
        <w:rPr>
          <w:sz w:val="22"/>
          <w:szCs w:val="18"/>
        </w:rPr>
        <w:t xml:space="preserve"> O cliente inicia o processo acessando o site da loja virtual.</w:t>
      </w:r>
    </w:p>
    <w:p w14:paraId="529478CA" w14:textId="77777777" w:rsidR="00985261" w:rsidRPr="00985261" w:rsidRDefault="00985261" w:rsidP="00944376">
      <w:pPr>
        <w:pStyle w:val="Pargrafo"/>
        <w:numPr>
          <w:ilvl w:val="0"/>
          <w:numId w:val="8"/>
        </w:numPr>
        <w:spacing w:after="0"/>
        <w:rPr>
          <w:sz w:val="22"/>
          <w:szCs w:val="18"/>
        </w:rPr>
      </w:pPr>
      <w:r w:rsidRPr="00985261">
        <w:rPr>
          <w:b/>
          <w:bCs/>
          <w:sz w:val="22"/>
          <w:szCs w:val="18"/>
        </w:rPr>
        <w:t>Exibição de Produtos:</w:t>
      </w:r>
      <w:r w:rsidRPr="00985261">
        <w:rPr>
          <w:sz w:val="22"/>
          <w:szCs w:val="18"/>
        </w:rPr>
        <w:t xml:space="preserve"> O site responde ao cliente, exibindo os produtos disponíveis para compra.</w:t>
      </w:r>
    </w:p>
    <w:p w14:paraId="24EAC251" w14:textId="77777777" w:rsidR="00985261" w:rsidRPr="00985261" w:rsidRDefault="00985261" w:rsidP="00944376">
      <w:pPr>
        <w:pStyle w:val="Pargrafo"/>
        <w:numPr>
          <w:ilvl w:val="0"/>
          <w:numId w:val="8"/>
        </w:numPr>
        <w:spacing w:after="0"/>
        <w:rPr>
          <w:sz w:val="22"/>
          <w:szCs w:val="18"/>
        </w:rPr>
      </w:pPr>
      <w:r w:rsidRPr="00985261">
        <w:rPr>
          <w:b/>
          <w:bCs/>
          <w:sz w:val="22"/>
          <w:szCs w:val="18"/>
        </w:rPr>
        <w:t>Adição ao Carrinho:</w:t>
      </w:r>
      <w:r w:rsidRPr="00985261">
        <w:rPr>
          <w:sz w:val="22"/>
          <w:szCs w:val="18"/>
        </w:rPr>
        <w:t xml:space="preserve"> O cliente escolhe os produtos desejados e os adiciona ao carrinho de compras.</w:t>
      </w:r>
    </w:p>
    <w:p w14:paraId="5D2D5B3D" w14:textId="77777777" w:rsidR="00985261" w:rsidRPr="00985261" w:rsidRDefault="00985261" w:rsidP="00944376">
      <w:pPr>
        <w:pStyle w:val="Pargrafo"/>
        <w:numPr>
          <w:ilvl w:val="0"/>
          <w:numId w:val="8"/>
        </w:numPr>
        <w:spacing w:after="0"/>
        <w:rPr>
          <w:sz w:val="22"/>
          <w:szCs w:val="18"/>
        </w:rPr>
      </w:pPr>
      <w:r w:rsidRPr="00985261">
        <w:rPr>
          <w:b/>
          <w:bCs/>
          <w:sz w:val="22"/>
          <w:szCs w:val="18"/>
        </w:rPr>
        <w:t>Realização da Compra:</w:t>
      </w:r>
      <w:r w:rsidRPr="00985261">
        <w:rPr>
          <w:sz w:val="22"/>
          <w:szCs w:val="18"/>
        </w:rPr>
        <w:t xml:space="preserve"> O cliente confirma a compra, enviando uma solicitação ao site.</w:t>
      </w:r>
    </w:p>
    <w:p w14:paraId="30122DBE" w14:textId="77777777" w:rsidR="00985261" w:rsidRPr="00985261" w:rsidRDefault="00985261" w:rsidP="00944376">
      <w:pPr>
        <w:pStyle w:val="Pargrafo"/>
        <w:numPr>
          <w:ilvl w:val="0"/>
          <w:numId w:val="8"/>
        </w:numPr>
        <w:spacing w:after="0"/>
        <w:rPr>
          <w:sz w:val="22"/>
          <w:szCs w:val="18"/>
        </w:rPr>
      </w:pPr>
      <w:r w:rsidRPr="00985261">
        <w:rPr>
          <w:b/>
          <w:bCs/>
          <w:sz w:val="22"/>
          <w:szCs w:val="18"/>
        </w:rPr>
        <w:t>Processamento do Pagamento:</w:t>
      </w:r>
      <w:r w:rsidRPr="00985261">
        <w:rPr>
          <w:sz w:val="22"/>
          <w:szCs w:val="18"/>
        </w:rPr>
        <w:t xml:space="preserve"> O site encaminha a informação da compra para o sistema de pagamento.</w:t>
      </w:r>
    </w:p>
    <w:p w14:paraId="4471B228" w14:textId="77777777" w:rsidR="00985261" w:rsidRPr="00985261" w:rsidRDefault="00985261" w:rsidP="00944376">
      <w:pPr>
        <w:pStyle w:val="Pargrafo"/>
        <w:numPr>
          <w:ilvl w:val="0"/>
          <w:numId w:val="8"/>
        </w:numPr>
        <w:spacing w:after="0"/>
        <w:rPr>
          <w:sz w:val="22"/>
          <w:szCs w:val="18"/>
        </w:rPr>
      </w:pPr>
      <w:r w:rsidRPr="00985261">
        <w:rPr>
          <w:b/>
          <w:bCs/>
          <w:sz w:val="22"/>
          <w:szCs w:val="18"/>
        </w:rPr>
        <w:t>Aprovação do Pagamento:</w:t>
      </w:r>
      <w:r w:rsidRPr="00985261">
        <w:rPr>
          <w:sz w:val="22"/>
          <w:szCs w:val="18"/>
        </w:rPr>
        <w:t xml:space="preserve"> O sistema de pagamento processa o pagamento e informa ao site se foi aprovado ou não. </w:t>
      </w:r>
    </w:p>
    <w:p w14:paraId="58CC8418" w14:textId="77777777" w:rsidR="00985261" w:rsidRPr="00985261" w:rsidRDefault="00985261" w:rsidP="00944376">
      <w:pPr>
        <w:pStyle w:val="Pargrafo"/>
        <w:numPr>
          <w:ilvl w:val="1"/>
          <w:numId w:val="8"/>
        </w:numPr>
        <w:spacing w:after="0"/>
        <w:rPr>
          <w:sz w:val="22"/>
          <w:szCs w:val="18"/>
        </w:rPr>
      </w:pPr>
      <w:r w:rsidRPr="00985261">
        <w:rPr>
          <w:b/>
          <w:bCs/>
          <w:sz w:val="22"/>
          <w:szCs w:val="18"/>
        </w:rPr>
        <w:t>Caso Aprovado:</w:t>
      </w:r>
      <w:r w:rsidRPr="00985261">
        <w:rPr>
          <w:sz w:val="22"/>
          <w:szCs w:val="18"/>
        </w:rPr>
        <w:t xml:space="preserve"> O sistema de pagamento informa ao site que o pagamento foi aprovado.</w:t>
      </w:r>
    </w:p>
    <w:p w14:paraId="38F46536" w14:textId="77777777" w:rsidR="00985261" w:rsidRPr="00985261" w:rsidRDefault="00985261" w:rsidP="00944376">
      <w:pPr>
        <w:pStyle w:val="Pargrafo"/>
        <w:numPr>
          <w:ilvl w:val="1"/>
          <w:numId w:val="8"/>
        </w:numPr>
        <w:spacing w:after="0"/>
        <w:rPr>
          <w:sz w:val="22"/>
          <w:szCs w:val="18"/>
        </w:rPr>
      </w:pPr>
      <w:r w:rsidRPr="00985261">
        <w:rPr>
          <w:b/>
          <w:bCs/>
          <w:sz w:val="22"/>
          <w:szCs w:val="18"/>
        </w:rPr>
        <w:t>Caso Não Aprovado:</w:t>
      </w:r>
      <w:r w:rsidRPr="00985261">
        <w:rPr>
          <w:sz w:val="22"/>
          <w:szCs w:val="18"/>
        </w:rPr>
        <w:t xml:space="preserve"> O processo seria interrompido e o cliente seria notificado sobre a falha no pagamento.</w:t>
      </w:r>
    </w:p>
    <w:p w14:paraId="12DB8FF4" w14:textId="77777777" w:rsidR="00985261" w:rsidRPr="00985261" w:rsidRDefault="00985261" w:rsidP="00944376">
      <w:pPr>
        <w:pStyle w:val="Pargrafo"/>
        <w:numPr>
          <w:ilvl w:val="0"/>
          <w:numId w:val="8"/>
        </w:numPr>
        <w:spacing w:after="0"/>
        <w:rPr>
          <w:sz w:val="22"/>
          <w:szCs w:val="18"/>
        </w:rPr>
      </w:pPr>
      <w:r w:rsidRPr="00985261">
        <w:rPr>
          <w:b/>
          <w:bCs/>
          <w:sz w:val="22"/>
          <w:szCs w:val="18"/>
        </w:rPr>
        <w:t>Atualização do Estoque:</w:t>
      </w:r>
      <w:r w:rsidRPr="00985261">
        <w:rPr>
          <w:sz w:val="22"/>
          <w:szCs w:val="18"/>
        </w:rPr>
        <w:t xml:space="preserve"> O site, após a confirmação do pagamento, solicita ao sistema de estoque que atualize a quantidade dos produtos comprados.</w:t>
      </w:r>
    </w:p>
    <w:p w14:paraId="61203B96" w14:textId="56BE5CF9" w:rsidR="0085375E" w:rsidRPr="0085375E" w:rsidRDefault="00985261" w:rsidP="0085375E">
      <w:pPr>
        <w:pStyle w:val="Pargrafo"/>
        <w:numPr>
          <w:ilvl w:val="0"/>
          <w:numId w:val="8"/>
        </w:numPr>
        <w:spacing w:after="0"/>
        <w:rPr>
          <w:sz w:val="22"/>
          <w:szCs w:val="18"/>
        </w:rPr>
      </w:pPr>
      <w:r w:rsidRPr="00985261">
        <w:rPr>
          <w:b/>
          <w:bCs/>
          <w:sz w:val="22"/>
          <w:szCs w:val="18"/>
        </w:rPr>
        <w:t>Confirmação do Pedido:</w:t>
      </w:r>
      <w:r w:rsidRPr="00985261">
        <w:rPr>
          <w:sz w:val="22"/>
          <w:szCs w:val="18"/>
        </w:rPr>
        <w:t xml:space="preserve"> O sistema de estoque confirma a atualização e o site envia uma confirmação de pedido para o cliente.</w:t>
      </w:r>
    </w:p>
    <w:p w14:paraId="5748F638" w14:textId="77777777" w:rsidR="00A34B51" w:rsidRDefault="008D72E8" w:rsidP="00636839">
      <w:pPr>
        <w:pStyle w:val="Ttulo2"/>
        <w:numPr>
          <w:ilvl w:val="0"/>
          <w:numId w:val="0"/>
        </w:numPr>
      </w:pPr>
      <w:bookmarkStart w:id="11" w:name="_Toc183416952"/>
      <w:r>
        <w:lastRenderedPageBreak/>
        <w:t>2.</w:t>
      </w:r>
      <w:r w:rsidR="00BD1ABB">
        <w:t>4</w:t>
      </w:r>
      <w:r>
        <w:t xml:space="preserve"> </w:t>
      </w:r>
      <w:bookmarkStart w:id="12" w:name="_Toc96408765"/>
      <w:bookmarkStart w:id="13" w:name="_Toc96409032"/>
      <w:r w:rsidR="00985556">
        <w:t xml:space="preserve"> D</w:t>
      </w:r>
      <w:r w:rsidR="00636839">
        <w:t>iagrama de classe</w:t>
      </w:r>
      <w:bookmarkEnd w:id="11"/>
    </w:p>
    <w:p w14:paraId="251AB403" w14:textId="77777777" w:rsidR="00985556" w:rsidRPr="00985556" w:rsidRDefault="00985556" w:rsidP="00985556">
      <w:pPr>
        <w:pStyle w:val="Pargrafo"/>
        <w:ind w:hanging="1701"/>
      </w:pPr>
    </w:p>
    <w:p w14:paraId="0C789FA0" w14:textId="77777777" w:rsidR="00636839" w:rsidRDefault="00BD1ABB" w:rsidP="00636839">
      <w:pPr>
        <w:pStyle w:val="Pargrafo"/>
      </w:pPr>
      <w:r>
        <w:drawing>
          <wp:anchor distT="0" distB="0" distL="114300" distR="114300" simplePos="0" relativeHeight="251667968" behindDoc="0" locked="0" layoutInCell="1" allowOverlap="1" wp14:anchorId="76F7ED90" wp14:editId="2061A49A">
            <wp:simplePos x="0" y="0"/>
            <wp:positionH relativeFrom="margin">
              <wp:posOffset>0</wp:posOffset>
            </wp:positionH>
            <wp:positionV relativeFrom="paragraph">
              <wp:posOffset>349885</wp:posOffset>
            </wp:positionV>
            <wp:extent cx="5382895" cy="6517005"/>
            <wp:effectExtent l="0" t="0" r="8255" b="0"/>
            <wp:wrapSquare wrapText="bothSides"/>
            <wp:docPr id="10" name="Imagem 10" descr="0_0?a=798&amp;x=300&amp;y=-598&amp;w=1740&amp;h=2133&amp;store=1&amp;accept=image%2F*&amp;auth=LCA%20a22c1f44b2ebc1ad45b5ede685e0edb626526af6cee3e0f99111f8f56aafcd99-ts%3D1731078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_0?a=798&amp;x=300&amp;y=-598&amp;w=1740&amp;h=2133&amp;store=1&amp;accept=image%2F*&amp;auth=LCA%20a22c1f44b2ebc1ad45b5ede685e0edb626526af6cee3e0f99111f8f56aafcd99-ts%3D173107877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651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906A03" w14:textId="77777777" w:rsidR="00636839" w:rsidRDefault="00636839" w:rsidP="00636839">
      <w:pPr>
        <w:pStyle w:val="Pargrafo"/>
      </w:pPr>
    </w:p>
    <w:p w14:paraId="294F5FE3" w14:textId="77777777" w:rsidR="0085375E" w:rsidRDefault="0085375E" w:rsidP="0085375E">
      <w:pPr>
        <w:pStyle w:val="Pargrafo"/>
        <w:ind w:firstLine="0"/>
      </w:pPr>
    </w:p>
    <w:p w14:paraId="385A13EF" w14:textId="19D3F282" w:rsidR="0085375E" w:rsidRPr="0085375E" w:rsidRDefault="0085375E" w:rsidP="0085375E">
      <w:pPr>
        <w:pStyle w:val="Pargrafo"/>
        <w:spacing w:after="0"/>
        <w:ind w:right="2835"/>
        <w:jc w:val="center"/>
        <w:rPr>
          <w:sz w:val="22"/>
          <w:szCs w:val="18"/>
        </w:rPr>
      </w:pPr>
      <w:r w:rsidRPr="00944376">
        <w:rPr>
          <w:b/>
          <w:bCs/>
          <w:sz w:val="28"/>
          <w:szCs w:val="22"/>
        </w:rPr>
        <w:lastRenderedPageBreak/>
        <w:t>Explicação</w:t>
      </w:r>
      <w:r>
        <w:rPr>
          <w:sz w:val="22"/>
          <w:szCs w:val="18"/>
        </w:rPr>
        <w:t>:</w:t>
      </w:r>
    </w:p>
    <w:p w14:paraId="2225C339" w14:textId="77777777" w:rsidR="0085375E" w:rsidRPr="0085375E" w:rsidRDefault="0085375E" w:rsidP="0085375E">
      <w:pPr>
        <w:pStyle w:val="Pargrafo"/>
        <w:numPr>
          <w:ilvl w:val="0"/>
          <w:numId w:val="14"/>
        </w:numPr>
        <w:spacing w:after="100" w:afterAutospacing="1" w:line="240" w:lineRule="auto"/>
        <w:jc w:val="left"/>
        <w:rPr>
          <w:b/>
          <w:bCs/>
          <w:sz w:val="22"/>
          <w:szCs w:val="18"/>
        </w:rPr>
      </w:pPr>
      <w:r w:rsidRPr="0085375E">
        <w:rPr>
          <w:b/>
          <w:bCs/>
          <w:sz w:val="22"/>
          <w:szCs w:val="18"/>
        </w:rPr>
        <w:t>Classes e Atributos</w:t>
      </w:r>
    </w:p>
    <w:p w14:paraId="1DBF1855" w14:textId="2CFDC099" w:rsidR="0085375E" w:rsidRPr="0085375E" w:rsidRDefault="0085375E" w:rsidP="0085375E">
      <w:pPr>
        <w:pStyle w:val="Pargrafo"/>
        <w:numPr>
          <w:ilvl w:val="0"/>
          <w:numId w:val="13"/>
        </w:numPr>
        <w:spacing w:after="100" w:afterAutospacing="1" w:line="240" w:lineRule="auto"/>
        <w:jc w:val="left"/>
        <w:rPr>
          <w:sz w:val="22"/>
          <w:szCs w:val="18"/>
        </w:rPr>
      </w:pPr>
      <w:r w:rsidRPr="0085375E">
        <w:rPr>
          <w:b/>
          <w:bCs/>
          <w:sz w:val="22"/>
          <w:szCs w:val="18"/>
        </w:rPr>
        <w:t>LojaOnline:</w:t>
      </w:r>
    </w:p>
    <w:p w14:paraId="47153850" w14:textId="77777777" w:rsidR="0085375E" w:rsidRPr="0085375E" w:rsidRDefault="0085375E" w:rsidP="0085375E">
      <w:pPr>
        <w:pStyle w:val="Pargrafo"/>
        <w:numPr>
          <w:ilvl w:val="1"/>
          <w:numId w:val="13"/>
        </w:numPr>
        <w:spacing w:after="100" w:afterAutospacing="1" w:line="240" w:lineRule="auto"/>
        <w:jc w:val="left"/>
        <w:rPr>
          <w:sz w:val="22"/>
          <w:szCs w:val="18"/>
        </w:rPr>
      </w:pPr>
      <w:r w:rsidRPr="0085375E">
        <w:rPr>
          <w:b/>
          <w:bCs/>
          <w:sz w:val="22"/>
          <w:szCs w:val="18"/>
        </w:rPr>
        <w:t>Atributos:</w:t>
      </w:r>
      <w:r w:rsidRPr="0085375E">
        <w:rPr>
          <w:sz w:val="22"/>
          <w:szCs w:val="18"/>
        </w:rPr>
        <w:t xml:space="preserve"> listaProdutos, carrinho, pedido.</w:t>
      </w:r>
    </w:p>
    <w:p w14:paraId="141E4130" w14:textId="77777777" w:rsidR="0085375E" w:rsidRPr="0085375E" w:rsidRDefault="0085375E" w:rsidP="0085375E">
      <w:pPr>
        <w:pStyle w:val="Pargrafo"/>
        <w:numPr>
          <w:ilvl w:val="1"/>
          <w:numId w:val="13"/>
        </w:numPr>
        <w:spacing w:after="100" w:afterAutospacing="1" w:line="240" w:lineRule="auto"/>
        <w:jc w:val="left"/>
        <w:rPr>
          <w:sz w:val="22"/>
          <w:szCs w:val="18"/>
        </w:rPr>
      </w:pPr>
      <w:r w:rsidRPr="0085375E">
        <w:rPr>
          <w:b/>
          <w:bCs/>
          <w:sz w:val="22"/>
          <w:szCs w:val="18"/>
        </w:rPr>
        <w:t>Métodos:</w:t>
      </w:r>
      <w:r w:rsidRPr="0085375E">
        <w:rPr>
          <w:sz w:val="22"/>
          <w:szCs w:val="18"/>
        </w:rPr>
        <w:t xml:space="preserve"> listarProdutos, adicionarProduto, finalizarPedido.</w:t>
      </w:r>
    </w:p>
    <w:p w14:paraId="67B78608" w14:textId="77777777" w:rsidR="0085375E" w:rsidRPr="0085375E" w:rsidRDefault="0085375E" w:rsidP="0085375E">
      <w:pPr>
        <w:pStyle w:val="Pargrafo"/>
        <w:numPr>
          <w:ilvl w:val="1"/>
          <w:numId w:val="13"/>
        </w:numPr>
        <w:spacing w:after="100" w:afterAutospacing="1" w:line="240" w:lineRule="auto"/>
        <w:jc w:val="left"/>
        <w:rPr>
          <w:sz w:val="22"/>
          <w:szCs w:val="18"/>
        </w:rPr>
      </w:pPr>
      <w:r w:rsidRPr="0085375E">
        <w:rPr>
          <w:b/>
          <w:bCs/>
          <w:sz w:val="22"/>
          <w:szCs w:val="18"/>
        </w:rPr>
        <w:t>Descrição:</w:t>
      </w:r>
      <w:r w:rsidRPr="0085375E">
        <w:rPr>
          <w:sz w:val="22"/>
          <w:szCs w:val="18"/>
        </w:rPr>
        <w:t xml:space="preserve"> Representa a loja online como um todo, com métodos para listar produtos, adicionar produtos ao carrinho e finalizar um pedido.</w:t>
      </w:r>
    </w:p>
    <w:p w14:paraId="069DD892" w14:textId="1DD27930" w:rsidR="0085375E" w:rsidRPr="0085375E" w:rsidRDefault="0085375E" w:rsidP="0085375E">
      <w:pPr>
        <w:pStyle w:val="Pargrafo"/>
        <w:numPr>
          <w:ilvl w:val="0"/>
          <w:numId w:val="13"/>
        </w:numPr>
        <w:spacing w:after="100" w:afterAutospacing="1" w:line="240" w:lineRule="auto"/>
        <w:jc w:val="left"/>
        <w:rPr>
          <w:sz w:val="22"/>
          <w:szCs w:val="18"/>
        </w:rPr>
      </w:pPr>
      <w:r w:rsidRPr="0085375E">
        <w:rPr>
          <w:b/>
          <w:bCs/>
          <w:sz w:val="22"/>
          <w:szCs w:val="18"/>
        </w:rPr>
        <w:t>Produto:</w:t>
      </w:r>
    </w:p>
    <w:p w14:paraId="708A0F96" w14:textId="77777777" w:rsidR="0085375E" w:rsidRPr="0085375E" w:rsidRDefault="0085375E" w:rsidP="0085375E">
      <w:pPr>
        <w:pStyle w:val="Pargrafo"/>
        <w:numPr>
          <w:ilvl w:val="1"/>
          <w:numId w:val="13"/>
        </w:numPr>
        <w:spacing w:after="100" w:afterAutospacing="1" w:line="240" w:lineRule="auto"/>
        <w:jc w:val="left"/>
        <w:rPr>
          <w:sz w:val="22"/>
          <w:szCs w:val="18"/>
        </w:rPr>
      </w:pPr>
      <w:r w:rsidRPr="0085375E">
        <w:rPr>
          <w:b/>
          <w:bCs/>
          <w:sz w:val="22"/>
          <w:szCs w:val="18"/>
        </w:rPr>
        <w:t>Atributos:</w:t>
      </w:r>
      <w:r w:rsidRPr="0085375E">
        <w:rPr>
          <w:sz w:val="22"/>
          <w:szCs w:val="18"/>
        </w:rPr>
        <w:t xml:space="preserve"> nome, id, preco, descricao.</w:t>
      </w:r>
    </w:p>
    <w:p w14:paraId="7B84D052" w14:textId="77777777" w:rsidR="0085375E" w:rsidRPr="0085375E" w:rsidRDefault="0085375E" w:rsidP="0085375E">
      <w:pPr>
        <w:pStyle w:val="Pargrafo"/>
        <w:numPr>
          <w:ilvl w:val="1"/>
          <w:numId w:val="13"/>
        </w:numPr>
        <w:spacing w:after="100" w:afterAutospacing="1" w:line="240" w:lineRule="auto"/>
        <w:jc w:val="left"/>
        <w:rPr>
          <w:sz w:val="22"/>
          <w:szCs w:val="18"/>
        </w:rPr>
      </w:pPr>
      <w:r w:rsidRPr="0085375E">
        <w:rPr>
          <w:b/>
          <w:bCs/>
          <w:sz w:val="22"/>
          <w:szCs w:val="18"/>
        </w:rPr>
        <w:t>Métodos:</w:t>
      </w:r>
      <w:r w:rsidRPr="0085375E">
        <w:rPr>
          <w:sz w:val="22"/>
          <w:szCs w:val="18"/>
        </w:rPr>
        <w:t xml:space="preserve"> getDetalhes.</w:t>
      </w:r>
    </w:p>
    <w:p w14:paraId="3138CA1C" w14:textId="77777777" w:rsidR="0085375E" w:rsidRPr="0085375E" w:rsidRDefault="0085375E" w:rsidP="0085375E">
      <w:pPr>
        <w:pStyle w:val="Pargrafo"/>
        <w:numPr>
          <w:ilvl w:val="1"/>
          <w:numId w:val="13"/>
        </w:numPr>
        <w:spacing w:after="100" w:afterAutospacing="1" w:line="240" w:lineRule="auto"/>
        <w:jc w:val="left"/>
        <w:rPr>
          <w:sz w:val="22"/>
          <w:szCs w:val="18"/>
        </w:rPr>
      </w:pPr>
      <w:r w:rsidRPr="0085375E">
        <w:rPr>
          <w:b/>
          <w:bCs/>
          <w:sz w:val="22"/>
          <w:szCs w:val="18"/>
        </w:rPr>
        <w:t>Descrição:</w:t>
      </w:r>
      <w:r w:rsidRPr="0085375E">
        <w:rPr>
          <w:sz w:val="22"/>
          <w:szCs w:val="18"/>
        </w:rPr>
        <w:t xml:space="preserve"> Representa um produto que pode ser vendido na loja.</w:t>
      </w:r>
    </w:p>
    <w:p w14:paraId="6AAE526F" w14:textId="2E7FE47B" w:rsidR="0085375E" w:rsidRPr="0085375E" w:rsidRDefault="0085375E" w:rsidP="0085375E">
      <w:pPr>
        <w:pStyle w:val="Pargrafo"/>
        <w:numPr>
          <w:ilvl w:val="0"/>
          <w:numId w:val="13"/>
        </w:numPr>
        <w:spacing w:after="100" w:afterAutospacing="1" w:line="240" w:lineRule="auto"/>
        <w:jc w:val="left"/>
        <w:rPr>
          <w:sz w:val="22"/>
          <w:szCs w:val="18"/>
        </w:rPr>
      </w:pPr>
      <w:r w:rsidRPr="0085375E">
        <w:rPr>
          <w:b/>
          <w:bCs/>
          <w:sz w:val="22"/>
          <w:szCs w:val="18"/>
        </w:rPr>
        <w:t>Cliente:</w:t>
      </w:r>
    </w:p>
    <w:p w14:paraId="3C9D6A5B" w14:textId="77777777" w:rsidR="0085375E" w:rsidRPr="0085375E" w:rsidRDefault="0085375E" w:rsidP="0085375E">
      <w:pPr>
        <w:pStyle w:val="Pargrafo"/>
        <w:numPr>
          <w:ilvl w:val="1"/>
          <w:numId w:val="13"/>
        </w:numPr>
        <w:spacing w:after="100" w:afterAutospacing="1" w:line="240" w:lineRule="auto"/>
        <w:jc w:val="left"/>
        <w:rPr>
          <w:sz w:val="22"/>
          <w:szCs w:val="18"/>
        </w:rPr>
      </w:pPr>
      <w:r w:rsidRPr="0085375E">
        <w:rPr>
          <w:b/>
          <w:bCs/>
          <w:sz w:val="22"/>
          <w:szCs w:val="18"/>
        </w:rPr>
        <w:t>Atributos:</w:t>
      </w:r>
      <w:r w:rsidRPr="0085375E">
        <w:rPr>
          <w:sz w:val="22"/>
          <w:szCs w:val="18"/>
        </w:rPr>
        <w:t xml:space="preserve"> nome, endereco, email, historicoDePedidos.</w:t>
      </w:r>
    </w:p>
    <w:p w14:paraId="7E05EC76" w14:textId="77777777" w:rsidR="0085375E" w:rsidRPr="0085375E" w:rsidRDefault="0085375E" w:rsidP="0085375E">
      <w:pPr>
        <w:pStyle w:val="Pargrafo"/>
        <w:numPr>
          <w:ilvl w:val="1"/>
          <w:numId w:val="13"/>
        </w:numPr>
        <w:spacing w:after="100" w:afterAutospacing="1" w:line="240" w:lineRule="auto"/>
        <w:jc w:val="left"/>
        <w:rPr>
          <w:sz w:val="22"/>
          <w:szCs w:val="18"/>
        </w:rPr>
      </w:pPr>
      <w:r w:rsidRPr="0085375E">
        <w:rPr>
          <w:b/>
          <w:bCs/>
          <w:sz w:val="22"/>
          <w:szCs w:val="18"/>
        </w:rPr>
        <w:t>Métodos:</w:t>
      </w:r>
      <w:r w:rsidRPr="0085375E">
        <w:rPr>
          <w:sz w:val="22"/>
          <w:szCs w:val="18"/>
        </w:rPr>
        <w:t xml:space="preserve"> visualizarHistoricoDePedidos.</w:t>
      </w:r>
    </w:p>
    <w:p w14:paraId="444D6F0A" w14:textId="77777777" w:rsidR="0085375E" w:rsidRPr="0085375E" w:rsidRDefault="0085375E" w:rsidP="0085375E">
      <w:pPr>
        <w:pStyle w:val="Pargrafo"/>
        <w:numPr>
          <w:ilvl w:val="1"/>
          <w:numId w:val="13"/>
        </w:numPr>
        <w:spacing w:after="100" w:afterAutospacing="1" w:line="240" w:lineRule="auto"/>
        <w:jc w:val="left"/>
        <w:rPr>
          <w:sz w:val="22"/>
          <w:szCs w:val="18"/>
        </w:rPr>
      </w:pPr>
      <w:r w:rsidRPr="0085375E">
        <w:rPr>
          <w:b/>
          <w:bCs/>
          <w:sz w:val="22"/>
          <w:szCs w:val="18"/>
        </w:rPr>
        <w:t>Descrição:</w:t>
      </w:r>
      <w:r w:rsidRPr="0085375E">
        <w:rPr>
          <w:sz w:val="22"/>
          <w:szCs w:val="18"/>
        </w:rPr>
        <w:t xml:space="preserve"> Representa um cliente da loja, com seus dados pessoais e histórico de compras.</w:t>
      </w:r>
    </w:p>
    <w:p w14:paraId="69A9BC5B" w14:textId="7B6D0571" w:rsidR="0085375E" w:rsidRPr="0085375E" w:rsidRDefault="0085375E" w:rsidP="0085375E">
      <w:pPr>
        <w:pStyle w:val="Pargrafo"/>
        <w:numPr>
          <w:ilvl w:val="0"/>
          <w:numId w:val="13"/>
        </w:numPr>
        <w:spacing w:after="100" w:afterAutospacing="1" w:line="240" w:lineRule="auto"/>
        <w:jc w:val="left"/>
        <w:rPr>
          <w:sz w:val="22"/>
          <w:szCs w:val="18"/>
        </w:rPr>
      </w:pPr>
      <w:r w:rsidRPr="0085375E">
        <w:rPr>
          <w:b/>
          <w:bCs/>
          <w:sz w:val="22"/>
          <w:szCs w:val="18"/>
        </w:rPr>
        <w:t>Carrinho:</w:t>
      </w:r>
    </w:p>
    <w:p w14:paraId="2FABD437" w14:textId="77777777" w:rsidR="0085375E" w:rsidRPr="0085375E" w:rsidRDefault="0085375E" w:rsidP="0085375E">
      <w:pPr>
        <w:pStyle w:val="Pargrafo"/>
        <w:numPr>
          <w:ilvl w:val="1"/>
          <w:numId w:val="13"/>
        </w:numPr>
        <w:spacing w:after="100" w:afterAutospacing="1" w:line="240" w:lineRule="auto"/>
        <w:jc w:val="left"/>
        <w:rPr>
          <w:sz w:val="22"/>
          <w:szCs w:val="18"/>
        </w:rPr>
      </w:pPr>
      <w:r w:rsidRPr="0085375E">
        <w:rPr>
          <w:b/>
          <w:bCs/>
          <w:sz w:val="22"/>
          <w:szCs w:val="18"/>
        </w:rPr>
        <w:t>Atributos:</w:t>
      </w:r>
      <w:r w:rsidRPr="0085375E">
        <w:rPr>
          <w:sz w:val="22"/>
          <w:szCs w:val="18"/>
        </w:rPr>
        <w:t xml:space="preserve"> itens.</w:t>
      </w:r>
    </w:p>
    <w:p w14:paraId="6DF8FDB2" w14:textId="77777777" w:rsidR="0085375E" w:rsidRPr="0085375E" w:rsidRDefault="0085375E" w:rsidP="0085375E">
      <w:pPr>
        <w:pStyle w:val="Pargrafo"/>
        <w:numPr>
          <w:ilvl w:val="1"/>
          <w:numId w:val="13"/>
        </w:numPr>
        <w:spacing w:after="100" w:afterAutospacing="1" w:line="240" w:lineRule="auto"/>
        <w:jc w:val="left"/>
        <w:rPr>
          <w:sz w:val="22"/>
          <w:szCs w:val="18"/>
        </w:rPr>
      </w:pPr>
      <w:r w:rsidRPr="0085375E">
        <w:rPr>
          <w:b/>
          <w:bCs/>
          <w:sz w:val="22"/>
          <w:szCs w:val="18"/>
        </w:rPr>
        <w:t>Métodos:</w:t>
      </w:r>
      <w:r w:rsidRPr="0085375E">
        <w:rPr>
          <w:sz w:val="22"/>
          <w:szCs w:val="18"/>
        </w:rPr>
        <w:t xml:space="preserve"> adicionarItem, removerItem, calcularTotal.</w:t>
      </w:r>
    </w:p>
    <w:p w14:paraId="04298CF4" w14:textId="77777777" w:rsidR="0085375E" w:rsidRPr="0085375E" w:rsidRDefault="0085375E" w:rsidP="0085375E">
      <w:pPr>
        <w:pStyle w:val="Pargrafo"/>
        <w:numPr>
          <w:ilvl w:val="1"/>
          <w:numId w:val="13"/>
        </w:numPr>
        <w:spacing w:after="100" w:afterAutospacing="1" w:line="240" w:lineRule="auto"/>
        <w:jc w:val="left"/>
        <w:rPr>
          <w:sz w:val="22"/>
          <w:szCs w:val="18"/>
        </w:rPr>
      </w:pPr>
      <w:r w:rsidRPr="0085375E">
        <w:rPr>
          <w:b/>
          <w:bCs/>
          <w:sz w:val="22"/>
          <w:szCs w:val="18"/>
        </w:rPr>
        <w:t>Descrição:</w:t>
      </w:r>
      <w:r w:rsidRPr="0085375E">
        <w:rPr>
          <w:sz w:val="22"/>
          <w:szCs w:val="18"/>
        </w:rPr>
        <w:t xml:space="preserve"> Representa o carrinho de compras do cliente, onde são armazenados os produtos selecionados.</w:t>
      </w:r>
    </w:p>
    <w:p w14:paraId="491126B6" w14:textId="2076BA30" w:rsidR="0085375E" w:rsidRPr="0085375E" w:rsidRDefault="0085375E" w:rsidP="0085375E">
      <w:pPr>
        <w:pStyle w:val="Pargrafo"/>
        <w:numPr>
          <w:ilvl w:val="0"/>
          <w:numId w:val="13"/>
        </w:numPr>
        <w:spacing w:after="100" w:afterAutospacing="1" w:line="240" w:lineRule="auto"/>
        <w:jc w:val="left"/>
        <w:rPr>
          <w:sz w:val="22"/>
          <w:szCs w:val="18"/>
        </w:rPr>
      </w:pPr>
      <w:r w:rsidRPr="0085375E">
        <w:rPr>
          <w:b/>
          <w:bCs/>
          <w:sz w:val="22"/>
          <w:szCs w:val="18"/>
        </w:rPr>
        <w:t>Item:</w:t>
      </w:r>
    </w:p>
    <w:p w14:paraId="3206E531" w14:textId="77777777" w:rsidR="0085375E" w:rsidRPr="0085375E" w:rsidRDefault="0085375E" w:rsidP="0085375E">
      <w:pPr>
        <w:pStyle w:val="Pargrafo"/>
        <w:numPr>
          <w:ilvl w:val="1"/>
          <w:numId w:val="13"/>
        </w:numPr>
        <w:spacing w:after="100" w:afterAutospacing="1" w:line="240" w:lineRule="auto"/>
        <w:jc w:val="left"/>
        <w:rPr>
          <w:sz w:val="22"/>
          <w:szCs w:val="18"/>
        </w:rPr>
      </w:pPr>
      <w:r w:rsidRPr="0085375E">
        <w:rPr>
          <w:b/>
          <w:bCs/>
          <w:sz w:val="22"/>
          <w:szCs w:val="18"/>
        </w:rPr>
        <w:t>Atributos:</w:t>
      </w:r>
      <w:r w:rsidRPr="0085375E">
        <w:rPr>
          <w:sz w:val="22"/>
          <w:szCs w:val="18"/>
        </w:rPr>
        <w:t xml:space="preserve"> produto, quantidade.</w:t>
      </w:r>
    </w:p>
    <w:p w14:paraId="4D9350CE" w14:textId="77777777" w:rsidR="0085375E" w:rsidRPr="0085375E" w:rsidRDefault="0085375E" w:rsidP="0085375E">
      <w:pPr>
        <w:pStyle w:val="Pargrafo"/>
        <w:numPr>
          <w:ilvl w:val="1"/>
          <w:numId w:val="13"/>
        </w:numPr>
        <w:spacing w:after="100" w:afterAutospacing="1" w:line="240" w:lineRule="auto"/>
        <w:jc w:val="left"/>
        <w:rPr>
          <w:sz w:val="22"/>
          <w:szCs w:val="18"/>
        </w:rPr>
      </w:pPr>
      <w:r w:rsidRPr="0085375E">
        <w:rPr>
          <w:b/>
          <w:bCs/>
          <w:sz w:val="22"/>
          <w:szCs w:val="18"/>
        </w:rPr>
        <w:t>Métodos:</w:t>
      </w:r>
      <w:r w:rsidRPr="0085375E">
        <w:rPr>
          <w:sz w:val="22"/>
          <w:szCs w:val="18"/>
        </w:rPr>
        <w:t xml:space="preserve"> getSubtotal.</w:t>
      </w:r>
    </w:p>
    <w:p w14:paraId="278FDE08" w14:textId="77777777" w:rsidR="0085375E" w:rsidRPr="0085375E" w:rsidRDefault="0085375E" w:rsidP="0085375E">
      <w:pPr>
        <w:pStyle w:val="Pargrafo"/>
        <w:numPr>
          <w:ilvl w:val="1"/>
          <w:numId w:val="13"/>
        </w:numPr>
        <w:spacing w:after="100" w:afterAutospacing="1" w:line="240" w:lineRule="auto"/>
        <w:jc w:val="left"/>
        <w:rPr>
          <w:sz w:val="22"/>
          <w:szCs w:val="18"/>
        </w:rPr>
      </w:pPr>
      <w:r w:rsidRPr="0085375E">
        <w:rPr>
          <w:b/>
          <w:bCs/>
          <w:sz w:val="22"/>
          <w:szCs w:val="18"/>
        </w:rPr>
        <w:t>Descrição:</w:t>
      </w:r>
      <w:r w:rsidRPr="0085375E">
        <w:rPr>
          <w:sz w:val="22"/>
          <w:szCs w:val="18"/>
        </w:rPr>
        <w:t xml:space="preserve"> Representa um item individual dentro do carrinho de compras.</w:t>
      </w:r>
    </w:p>
    <w:p w14:paraId="5545A1A9" w14:textId="05D179EA" w:rsidR="0085375E" w:rsidRPr="0085375E" w:rsidRDefault="0085375E" w:rsidP="0085375E">
      <w:pPr>
        <w:pStyle w:val="Pargrafo"/>
        <w:numPr>
          <w:ilvl w:val="0"/>
          <w:numId w:val="13"/>
        </w:numPr>
        <w:spacing w:after="100" w:afterAutospacing="1" w:line="240" w:lineRule="auto"/>
        <w:jc w:val="left"/>
        <w:rPr>
          <w:sz w:val="22"/>
          <w:szCs w:val="18"/>
        </w:rPr>
      </w:pPr>
      <w:r w:rsidRPr="0085375E">
        <w:rPr>
          <w:b/>
          <w:bCs/>
          <w:sz w:val="22"/>
          <w:szCs w:val="18"/>
        </w:rPr>
        <w:t>Pedido:</w:t>
      </w:r>
    </w:p>
    <w:p w14:paraId="6B57B88B" w14:textId="77777777" w:rsidR="0085375E" w:rsidRPr="0085375E" w:rsidRDefault="0085375E" w:rsidP="0085375E">
      <w:pPr>
        <w:pStyle w:val="Pargrafo"/>
        <w:numPr>
          <w:ilvl w:val="1"/>
          <w:numId w:val="13"/>
        </w:numPr>
        <w:spacing w:after="100" w:afterAutospacing="1" w:line="240" w:lineRule="auto"/>
        <w:jc w:val="left"/>
        <w:rPr>
          <w:sz w:val="22"/>
          <w:szCs w:val="18"/>
        </w:rPr>
      </w:pPr>
      <w:r w:rsidRPr="0085375E">
        <w:rPr>
          <w:b/>
          <w:bCs/>
          <w:sz w:val="22"/>
          <w:szCs w:val="18"/>
        </w:rPr>
        <w:t>Atributos:</w:t>
      </w:r>
      <w:r w:rsidRPr="0085375E">
        <w:rPr>
          <w:sz w:val="22"/>
          <w:szCs w:val="18"/>
        </w:rPr>
        <w:t xml:space="preserve"> data, cliente, itens, total.</w:t>
      </w:r>
    </w:p>
    <w:p w14:paraId="1F4F98C5" w14:textId="77777777" w:rsidR="0085375E" w:rsidRPr="0085375E" w:rsidRDefault="0085375E" w:rsidP="0085375E">
      <w:pPr>
        <w:pStyle w:val="Pargrafo"/>
        <w:numPr>
          <w:ilvl w:val="1"/>
          <w:numId w:val="13"/>
        </w:numPr>
        <w:spacing w:after="100" w:afterAutospacing="1" w:line="240" w:lineRule="auto"/>
        <w:jc w:val="left"/>
        <w:rPr>
          <w:sz w:val="22"/>
          <w:szCs w:val="18"/>
        </w:rPr>
      </w:pPr>
      <w:r w:rsidRPr="0085375E">
        <w:rPr>
          <w:b/>
          <w:bCs/>
          <w:sz w:val="22"/>
          <w:szCs w:val="18"/>
        </w:rPr>
        <w:t>Métodos:</w:t>
      </w:r>
      <w:r w:rsidRPr="0085375E">
        <w:rPr>
          <w:sz w:val="22"/>
          <w:szCs w:val="18"/>
        </w:rPr>
        <w:t xml:space="preserve"> calcularTotal.</w:t>
      </w:r>
    </w:p>
    <w:p w14:paraId="4BA4832D" w14:textId="77777777" w:rsidR="0085375E" w:rsidRPr="0085375E" w:rsidRDefault="0085375E" w:rsidP="0085375E">
      <w:pPr>
        <w:pStyle w:val="Pargrafo"/>
        <w:numPr>
          <w:ilvl w:val="1"/>
          <w:numId w:val="13"/>
        </w:numPr>
        <w:spacing w:after="100" w:afterAutospacing="1" w:line="240" w:lineRule="auto"/>
        <w:jc w:val="left"/>
        <w:rPr>
          <w:sz w:val="22"/>
          <w:szCs w:val="18"/>
        </w:rPr>
      </w:pPr>
      <w:r w:rsidRPr="0085375E">
        <w:rPr>
          <w:b/>
          <w:bCs/>
          <w:sz w:val="22"/>
          <w:szCs w:val="18"/>
        </w:rPr>
        <w:t>Descrição:</w:t>
      </w:r>
      <w:r w:rsidRPr="0085375E">
        <w:rPr>
          <w:sz w:val="22"/>
          <w:szCs w:val="18"/>
        </w:rPr>
        <w:t xml:space="preserve"> Representa um pedido finalizado pelo cliente, com seus detalhes e itens.</w:t>
      </w:r>
    </w:p>
    <w:p w14:paraId="01492560" w14:textId="503EBB82" w:rsidR="0085375E" w:rsidRPr="0085375E" w:rsidRDefault="0085375E" w:rsidP="0085375E">
      <w:pPr>
        <w:pStyle w:val="Pargrafo"/>
        <w:numPr>
          <w:ilvl w:val="0"/>
          <w:numId w:val="13"/>
        </w:numPr>
        <w:spacing w:after="100" w:afterAutospacing="1" w:line="240" w:lineRule="auto"/>
        <w:jc w:val="left"/>
        <w:rPr>
          <w:sz w:val="22"/>
          <w:szCs w:val="18"/>
        </w:rPr>
      </w:pPr>
      <w:r w:rsidRPr="0085375E">
        <w:rPr>
          <w:b/>
          <w:bCs/>
          <w:sz w:val="22"/>
          <w:szCs w:val="18"/>
        </w:rPr>
        <w:t>Suplemento:</w:t>
      </w:r>
    </w:p>
    <w:p w14:paraId="6E2B870C" w14:textId="77777777" w:rsidR="0085375E" w:rsidRPr="0085375E" w:rsidRDefault="0085375E" w:rsidP="0085375E">
      <w:pPr>
        <w:pStyle w:val="Pargrafo"/>
        <w:numPr>
          <w:ilvl w:val="1"/>
          <w:numId w:val="13"/>
        </w:numPr>
        <w:spacing w:after="100" w:afterAutospacing="1" w:line="240" w:lineRule="auto"/>
        <w:jc w:val="left"/>
        <w:rPr>
          <w:sz w:val="22"/>
          <w:szCs w:val="18"/>
        </w:rPr>
      </w:pPr>
      <w:r w:rsidRPr="0085375E">
        <w:rPr>
          <w:b/>
          <w:bCs/>
          <w:sz w:val="22"/>
          <w:szCs w:val="18"/>
        </w:rPr>
        <w:t>Subclasse de Produto:</w:t>
      </w:r>
      <w:r w:rsidRPr="0085375E">
        <w:rPr>
          <w:sz w:val="22"/>
          <w:szCs w:val="18"/>
        </w:rPr>
        <w:t xml:space="preserve"> Produtos que são considerados suplementos.</w:t>
      </w:r>
    </w:p>
    <w:p w14:paraId="16E8D9E3" w14:textId="11AC383B" w:rsidR="0085375E" w:rsidRPr="0085375E" w:rsidRDefault="0085375E" w:rsidP="0085375E">
      <w:pPr>
        <w:pStyle w:val="Pargrafo"/>
        <w:numPr>
          <w:ilvl w:val="0"/>
          <w:numId w:val="13"/>
        </w:numPr>
        <w:spacing w:after="100" w:afterAutospacing="1" w:line="240" w:lineRule="auto"/>
        <w:jc w:val="left"/>
        <w:rPr>
          <w:sz w:val="22"/>
          <w:szCs w:val="18"/>
        </w:rPr>
      </w:pPr>
      <w:r w:rsidRPr="0085375E">
        <w:rPr>
          <w:b/>
          <w:bCs/>
          <w:sz w:val="22"/>
          <w:szCs w:val="18"/>
        </w:rPr>
        <w:t>ArtigosEsportivos:</w:t>
      </w:r>
    </w:p>
    <w:p w14:paraId="7DFBA883" w14:textId="77777777" w:rsidR="0085375E" w:rsidRPr="0085375E" w:rsidRDefault="0085375E" w:rsidP="0085375E">
      <w:pPr>
        <w:pStyle w:val="Pargrafo"/>
        <w:numPr>
          <w:ilvl w:val="1"/>
          <w:numId w:val="13"/>
        </w:numPr>
        <w:spacing w:after="100" w:afterAutospacing="1" w:line="240" w:lineRule="auto"/>
        <w:jc w:val="left"/>
        <w:rPr>
          <w:sz w:val="22"/>
          <w:szCs w:val="18"/>
        </w:rPr>
      </w:pPr>
      <w:r w:rsidRPr="0085375E">
        <w:rPr>
          <w:b/>
          <w:bCs/>
          <w:sz w:val="22"/>
          <w:szCs w:val="18"/>
        </w:rPr>
        <w:t>Subclasse de Produto:</w:t>
      </w:r>
      <w:r w:rsidRPr="0085375E">
        <w:rPr>
          <w:sz w:val="22"/>
          <w:szCs w:val="18"/>
        </w:rPr>
        <w:t xml:space="preserve"> Produtos que são artigos esportivos.</w:t>
      </w:r>
    </w:p>
    <w:p w14:paraId="3A7C9BA2" w14:textId="16F5E649" w:rsidR="0085375E" w:rsidRPr="0085375E" w:rsidRDefault="0085375E" w:rsidP="0085375E">
      <w:pPr>
        <w:pStyle w:val="Pargrafo"/>
        <w:numPr>
          <w:ilvl w:val="0"/>
          <w:numId w:val="13"/>
        </w:numPr>
        <w:spacing w:after="100" w:afterAutospacing="1" w:line="240" w:lineRule="auto"/>
        <w:jc w:val="left"/>
        <w:rPr>
          <w:sz w:val="22"/>
          <w:szCs w:val="18"/>
        </w:rPr>
      </w:pPr>
      <w:r w:rsidRPr="0085375E">
        <w:rPr>
          <w:b/>
          <w:bCs/>
          <w:sz w:val="22"/>
          <w:szCs w:val="18"/>
        </w:rPr>
        <w:t>CarrinhoItem:</w:t>
      </w:r>
    </w:p>
    <w:p w14:paraId="596B5B02" w14:textId="77777777" w:rsidR="0085375E" w:rsidRPr="0085375E" w:rsidRDefault="0085375E" w:rsidP="0085375E">
      <w:pPr>
        <w:pStyle w:val="Pargrafo"/>
        <w:numPr>
          <w:ilvl w:val="1"/>
          <w:numId w:val="13"/>
        </w:numPr>
        <w:spacing w:after="100" w:afterAutospacing="1" w:line="240" w:lineRule="auto"/>
        <w:jc w:val="left"/>
        <w:rPr>
          <w:sz w:val="22"/>
          <w:szCs w:val="18"/>
        </w:rPr>
      </w:pPr>
      <w:r w:rsidRPr="0085375E">
        <w:rPr>
          <w:b/>
          <w:bCs/>
          <w:sz w:val="22"/>
          <w:szCs w:val="18"/>
        </w:rPr>
        <w:t>Atributos:</w:t>
      </w:r>
      <w:r w:rsidRPr="0085375E">
        <w:rPr>
          <w:sz w:val="22"/>
          <w:szCs w:val="18"/>
        </w:rPr>
        <w:t xml:space="preserve"> produto, quantidade.</w:t>
      </w:r>
    </w:p>
    <w:p w14:paraId="068F4EAC" w14:textId="77777777" w:rsidR="0085375E" w:rsidRPr="0085375E" w:rsidRDefault="0085375E" w:rsidP="0085375E">
      <w:pPr>
        <w:pStyle w:val="Pargrafo"/>
        <w:numPr>
          <w:ilvl w:val="1"/>
          <w:numId w:val="13"/>
        </w:numPr>
        <w:spacing w:after="100" w:afterAutospacing="1" w:line="240" w:lineRule="auto"/>
        <w:jc w:val="left"/>
        <w:rPr>
          <w:sz w:val="22"/>
          <w:szCs w:val="18"/>
        </w:rPr>
      </w:pPr>
      <w:r w:rsidRPr="0085375E">
        <w:rPr>
          <w:b/>
          <w:bCs/>
          <w:sz w:val="22"/>
          <w:szCs w:val="18"/>
        </w:rPr>
        <w:t>Métodos:</w:t>
      </w:r>
      <w:r w:rsidRPr="0085375E">
        <w:rPr>
          <w:sz w:val="22"/>
          <w:szCs w:val="18"/>
        </w:rPr>
        <w:t xml:space="preserve"> getSubtotal.</w:t>
      </w:r>
    </w:p>
    <w:p w14:paraId="613FA0FF" w14:textId="4B1AF9BF" w:rsidR="00A34B51" w:rsidRDefault="0085375E" w:rsidP="00EB63B8">
      <w:pPr>
        <w:pStyle w:val="Pargrafo"/>
        <w:numPr>
          <w:ilvl w:val="1"/>
          <w:numId w:val="13"/>
        </w:numPr>
        <w:spacing w:after="100" w:afterAutospacing="1" w:line="240" w:lineRule="auto"/>
        <w:jc w:val="left"/>
        <w:rPr>
          <w:sz w:val="22"/>
          <w:szCs w:val="18"/>
        </w:rPr>
      </w:pPr>
      <w:r w:rsidRPr="0085375E">
        <w:rPr>
          <w:b/>
          <w:bCs/>
          <w:sz w:val="22"/>
          <w:szCs w:val="18"/>
        </w:rPr>
        <w:t>Descrição:</w:t>
      </w:r>
      <w:r w:rsidRPr="0085375E">
        <w:rPr>
          <w:sz w:val="22"/>
          <w:szCs w:val="18"/>
        </w:rPr>
        <w:t xml:space="preserve"> Relaciona um produto com a quantidade escolhida pelo cliente no carrinho</w:t>
      </w:r>
      <w:bookmarkEnd w:id="12"/>
      <w:bookmarkEnd w:id="13"/>
    </w:p>
    <w:p w14:paraId="61475911" w14:textId="77777777" w:rsidR="005453DA" w:rsidRDefault="005453DA" w:rsidP="005453DA">
      <w:pPr>
        <w:pStyle w:val="Pargrafo"/>
        <w:spacing w:after="100" w:afterAutospacing="1" w:line="240" w:lineRule="auto"/>
        <w:ind w:left="1440" w:firstLine="0"/>
        <w:jc w:val="left"/>
        <w:rPr>
          <w:b/>
          <w:bCs/>
          <w:sz w:val="22"/>
          <w:szCs w:val="18"/>
        </w:rPr>
      </w:pPr>
    </w:p>
    <w:p w14:paraId="35638AE8" w14:textId="7C450242" w:rsidR="005453DA" w:rsidRDefault="005453DA" w:rsidP="005453DA">
      <w:pPr>
        <w:pStyle w:val="Ttulo1"/>
      </w:pPr>
      <w:bookmarkStart w:id="14" w:name="_Toc183416953"/>
      <w:r>
        <w:lastRenderedPageBreak/>
        <w:t>Páginas</w:t>
      </w:r>
      <w:r w:rsidR="00A14CEE">
        <w:t xml:space="preserve"> do site</w:t>
      </w:r>
      <w:bookmarkEnd w:id="14"/>
    </w:p>
    <w:p w14:paraId="36A32904" w14:textId="11585A85" w:rsidR="005453DA" w:rsidRDefault="0005335F" w:rsidP="005453DA">
      <w:pPr>
        <w:pStyle w:val="Pargrafo"/>
        <w:spacing w:after="100" w:afterAutospacing="1" w:line="240" w:lineRule="auto"/>
        <w:ind w:left="1440" w:firstLine="0"/>
        <w:jc w:val="left"/>
        <w:rPr>
          <w:sz w:val="22"/>
          <w:szCs w:val="18"/>
        </w:rPr>
      </w:pPr>
      <w:r>
        <w:rPr>
          <w:snapToGrid/>
          <w:sz w:val="22"/>
          <w:szCs w:val="18"/>
        </w:rPr>
        <w:drawing>
          <wp:anchor distT="0" distB="0" distL="114300" distR="114300" simplePos="0" relativeHeight="251668992" behindDoc="0" locked="0" layoutInCell="1" allowOverlap="1" wp14:anchorId="08364DBA" wp14:editId="79A256AB">
            <wp:simplePos x="0" y="0"/>
            <wp:positionH relativeFrom="page">
              <wp:align>center</wp:align>
            </wp:positionH>
            <wp:positionV relativeFrom="paragraph">
              <wp:posOffset>264160</wp:posOffset>
            </wp:positionV>
            <wp:extent cx="5760720" cy="295719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iciojj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C4D885" w14:textId="50FD4BA7" w:rsidR="0005335F" w:rsidRDefault="0005335F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</w:p>
    <w:p w14:paraId="204C26DA" w14:textId="77777777" w:rsidR="009037CE" w:rsidRDefault="009037CE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</w:p>
    <w:p w14:paraId="13693548" w14:textId="0DE52B9D" w:rsidR="0005335F" w:rsidRDefault="0005335F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  <w:r>
        <w:rPr>
          <w:sz w:val="22"/>
          <w:szCs w:val="18"/>
        </w:rPr>
        <w:t xml:space="preserve">Tela de </w:t>
      </w:r>
      <w:r w:rsidRPr="00F74EF6">
        <w:rPr>
          <w:b/>
          <w:sz w:val="22"/>
          <w:szCs w:val="18"/>
        </w:rPr>
        <w:t>inicio</w:t>
      </w:r>
      <w:r>
        <w:rPr>
          <w:sz w:val="22"/>
          <w:szCs w:val="18"/>
        </w:rPr>
        <w:t xml:space="preserve"> de nosso site</w:t>
      </w:r>
    </w:p>
    <w:p w14:paraId="27CECD3B" w14:textId="77777777" w:rsidR="009037CE" w:rsidRDefault="009037CE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</w:p>
    <w:p w14:paraId="2BC6D970" w14:textId="247B433A" w:rsidR="0005335F" w:rsidRDefault="00F74EF6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  <w:r>
        <w:rPr>
          <w:snapToGrid/>
          <w:sz w:val="22"/>
          <w:szCs w:val="18"/>
        </w:rPr>
        <w:drawing>
          <wp:anchor distT="0" distB="0" distL="114300" distR="114300" simplePos="0" relativeHeight="251670016" behindDoc="0" locked="0" layoutInCell="1" allowOverlap="1" wp14:anchorId="31627F53" wp14:editId="56D23C6C">
            <wp:simplePos x="0" y="0"/>
            <wp:positionH relativeFrom="page">
              <wp:align>center</wp:align>
            </wp:positionH>
            <wp:positionV relativeFrom="paragraph">
              <wp:posOffset>252095</wp:posOffset>
            </wp:positionV>
            <wp:extent cx="5760720" cy="2948305"/>
            <wp:effectExtent l="0" t="0" r="0" b="444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plementosjj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01A1D6" w14:textId="43A41D03" w:rsidR="0005335F" w:rsidRDefault="0005335F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</w:p>
    <w:p w14:paraId="09F9C7FF" w14:textId="77777777" w:rsidR="009037CE" w:rsidRDefault="009037CE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</w:p>
    <w:p w14:paraId="3739AEE2" w14:textId="77777777" w:rsidR="00F74EF6" w:rsidRDefault="00F74EF6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</w:p>
    <w:p w14:paraId="2063891F" w14:textId="77777777" w:rsidR="00F74EF6" w:rsidRDefault="00F74EF6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  <w:r>
        <w:rPr>
          <w:sz w:val="22"/>
          <w:szCs w:val="18"/>
        </w:rPr>
        <w:t xml:space="preserve">Tela de </w:t>
      </w:r>
      <w:r w:rsidRPr="00F74EF6">
        <w:rPr>
          <w:b/>
          <w:sz w:val="22"/>
          <w:szCs w:val="18"/>
        </w:rPr>
        <w:t>suplementos</w:t>
      </w:r>
      <w:r>
        <w:rPr>
          <w:sz w:val="22"/>
          <w:szCs w:val="18"/>
        </w:rPr>
        <w:t xml:space="preserve"> de nosso site</w:t>
      </w:r>
    </w:p>
    <w:p w14:paraId="26C2F6F6" w14:textId="77777777" w:rsidR="00F74EF6" w:rsidRDefault="00F74EF6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</w:p>
    <w:p w14:paraId="4292AB5F" w14:textId="77777777" w:rsidR="00F74EF6" w:rsidRDefault="00F74EF6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</w:p>
    <w:p w14:paraId="1A2F7FCB" w14:textId="77777777" w:rsidR="00F74EF6" w:rsidRDefault="00F74EF6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</w:p>
    <w:p w14:paraId="4507CC9B" w14:textId="16F8FCF0" w:rsidR="00F74EF6" w:rsidRDefault="00F74EF6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  <w:r>
        <w:rPr>
          <w:snapToGrid/>
          <w:sz w:val="22"/>
          <w:szCs w:val="18"/>
        </w:rPr>
        <w:drawing>
          <wp:anchor distT="0" distB="0" distL="114300" distR="114300" simplePos="0" relativeHeight="251671040" behindDoc="0" locked="0" layoutInCell="1" allowOverlap="1" wp14:anchorId="39017CE5" wp14:editId="690C2FEB">
            <wp:simplePos x="0" y="0"/>
            <wp:positionH relativeFrom="margin">
              <wp:align>right</wp:align>
            </wp:positionH>
            <wp:positionV relativeFrom="paragraph">
              <wp:posOffset>241935</wp:posOffset>
            </wp:positionV>
            <wp:extent cx="5760720" cy="2945130"/>
            <wp:effectExtent l="0" t="0" r="0" b="762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quipamentosjj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3EF7B" w14:textId="4E7A3530" w:rsidR="00F74EF6" w:rsidRDefault="00F74EF6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</w:p>
    <w:p w14:paraId="41574B14" w14:textId="77777777" w:rsidR="009037CE" w:rsidRDefault="009037CE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</w:p>
    <w:p w14:paraId="2EFE841B" w14:textId="2C4A82AD" w:rsidR="00F74EF6" w:rsidRDefault="00F74EF6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  <w:r>
        <w:rPr>
          <w:sz w:val="22"/>
          <w:szCs w:val="18"/>
        </w:rPr>
        <w:t xml:space="preserve">Tela de </w:t>
      </w:r>
      <w:r w:rsidRPr="00F74EF6">
        <w:rPr>
          <w:b/>
          <w:sz w:val="22"/>
          <w:szCs w:val="18"/>
        </w:rPr>
        <w:t>equipamentos</w:t>
      </w:r>
      <w:r>
        <w:rPr>
          <w:sz w:val="22"/>
          <w:szCs w:val="18"/>
        </w:rPr>
        <w:t xml:space="preserve"> do nosso site</w:t>
      </w:r>
    </w:p>
    <w:p w14:paraId="4183FF43" w14:textId="4CE81389" w:rsidR="00F74EF6" w:rsidRDefault="00F74EF6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</w:p>
    <w:p w14:paraId="7E423D5E" w14:textId="77777777" w:rsidR="009037CE" w:rsidRDefault="009037CE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</w:p>
    <w:p w14:paraId="7F112B23" w14:textId="491ACB8B" w:rsidR="00F74EF6" w:rsidRDefault="00F74EF6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  <w:r>
        <w:rPr>
          <w:snapToGrid/>
          <w:sz w:val="22"/>
          <w:szCs w:val="18"/>
        </w:rPr>
        <w:drawing>
          <wp:inline distT="0" distB="0" distL="0" distR="0" wp14:anchorId="585C0222" wp14:editId="43525885">
            <wp:extent cx="5760720" cy="29464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taminasjj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7C8C" w14:textId="4E392DBE" w:rsidR="00F74EF6" w:rsidRDefault="00F74EF6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</w:p>
    <w:p w14:paraId="029CAFC3" w14:textId="77777777" w:rsidR="009037CE" w:rsidRDefault="009037CE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</w:p>
    <w:p w14:paraId="54AA63A1" w14:textId="695CA286" w:rsidR="00F74EF6" w:rsidRDefault="00F74EF6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  <w:r>
        <w:rPr>
          <w:sz w:val="22"/>
          <w:szCs w:val="18"/>
        </w:rPr>
        <w:t xml:space="preserve">Tela de </w:t>
      </w:r>
      <w:r w:rsidRPr="00F74EF6">
        <w:rPr>
          <w:b/>
          <w:sz w:val="22"/>
          <w:szCs w:val="18"/>
        </w:rPr>
        <w:t>vitaminas</w:t>
      </w:r>
      <w:r>
        <w:rPr>
          <w:sz w:val="22"/>
          <w:szCs w:val="18"/>
        </w:rPr>
        <w:t xml:space="preserve"> do nosso site</w:t>
      </w:r>
    </w:p>
    <w:p w14:paraId="21D3E48B" w14:textId="58F3779F" w:rsidR="00F74EF6" w:rsidRDefault="00F74EF6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</w:p>
    <w:p w14:paraId="0F40E169" w14:textId="393E5F48" w:rsidR="00F74EF6" w:rsidRDefault="00F74EF6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  <w:r>
        <w:rPr>
          <w:snapToGrid/>
          <w:sz w:val="22"/>
          <w:szCs w:val="18"/>
        </w:rPr>
        <w:drawing>
          <wp:inline distT="0" distB="0" distL="0" distR="0" wp14:anchorId="33974C8F" wp14:editId="749CAA4E">
            <wp:extent cx="5760720" cy="2949575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oupasjj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2B31" w14:textId="500F883B" w:rsidR="00F74EF6" w:rsidRDefault="00F74EF6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</w:p>
    <w:p w14:paraId="7EEA28B5" w14:textId="77777777" w:rsidR="009037CE" w:rsidRDefault="009037CE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</w:p>
    <w:p w14:paraId="7AA5F5D6" w14:textId="3C4B7730" w:rsidR="00F74EF6" w:rsidRDefault="00F74EF6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  <w:r>
        <w:rPr>
          <w:sz w:val="22"/>
          <w:szCs w:val="18"/>
        </w:rPr>
        <w:t xml:space="preserve">Tela de </w:t>
      </w:r>
      <w:r>
        <w:rPr>
          <w:b/>
          <w:sz w:val="22"/>
          <w:szCs w:val="18"/>
        </w:rPr>
        <w:t>roupas</w:t>
      </w:r>
      <w:r>
        <w:rPr>
          <w:sz w:val="22"/>
          <w:szCs w:val="18"/>
        </w:rPr>
        <w:t xml:space="preserve"> do nosso site</w:t>
      </w:r>
    </w:p>
    <w:p w14:paraId="36284514" w14:textId="7828A076" w:rsidR="00F74EF6" w:rsidRDefault="00F74EF6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</w:p>
    <w:p w14:paraId="49A0C0AF" w14:textId="77777777" w:rsidR="009037CE" w:rsidRDefault="009037CE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</w:p>
    <w:p w14:paraId="04E88760" w14:textId="18482DAF" w:rsidR="00F74EF6" w:rsidRDefault="00F74EF6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  <w:r>
        <w:rPr>
          <w:snapToGrid/>
          <w:sz w:val="22"/>
          <w:szCs w:val="18"/>
        </w:rPr>
        <w:drawing>
          <wp:inline distT="0" distB="0" distL="0" distR="0" wp14:anchorId="0A730B77" wp14:editId="25AA7B48">
            <wp:extent cx="5760720" cy="2950845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dastrojj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52B7" w14:textId="370CD01E" w:rsidR="00F74EF6" w:rsidRDefault="00F74EF6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</w:p>
    <w:p w14:paraId="0198E0E0" w14:textId="77777777" w:rsidR="009037CE" w:rsidRDefault="009037CE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</w:p>
    <w:p w14:paraId="326F863B" w14:textId="4D4617F9" w:rsidR="00F74EF6" w:rsidRDefault="00F74EF6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  <w:r>
        <w:rPr>
          <w:sz w:val="22"/>
          <w:szCs w:val="18"/>
        </w:rPr>
        <w:t xml:space="preserve">Tela de </w:t>
      </w:r>
      <w:r>
        <w:rPr>
          <w:b/>
          <w:sz w:val="22"/>
          <w:szCs w:val="18"/>
        </w:rPr>
        <w:t>cadastro</w:t>
      </w:r>
      <w:r>
        <w:rPr>
          <w:sz w:val="22"/>
          <w:szCs w:val="18"/>
        </w:rPr>
        <w:t xml:space="preserve"> do nosso site</w:t>
      </w:r>
    </w:p>
    <w:p w14:paraId="151276FD" w14:textId="006B7EFD" w:rsidR="00F74EF6" w:rsidRDefault="00F74EF6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</w:p>
    <w:p w14:paraId="36F3506E" w14:textId="60F799E9" w:rsidR="00F74EF6" w:rsidRDefault="009037CE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  <w:r>
        <w:rPr>
          <w:snapToGrid/>
          <w:sz w:val="22"/>
          <w:szCs w:val="18"/>
        </w:rPr>
        <w:lastRenderedPageBreak/>
        <w:drawing>
          <wp:inline distT="0" distB="0" distL="0" distR="0" wp14:anchorId="15F10CCD" wp14:editId="4941D6E7">
            <wp:extent cx="5760720" cy="29432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scriçãojj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63C1" w14:textId="29779578" w:rsidR="009037CE" w:rsidRDefault="009037CE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</w:p>
    <w:p w14:paraId="6BADD277" w14:textId="77777777" w:rsidR="009037CE" w:rsidRDefault="009037CE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</w:p>
    <w:p w14:paraId="530E6AA3" w14:textId="5BFB0789" w:rsidR="009037CE" w:rsidRDefault="009037CE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  <w:r>
        <w:rPr>
          <w:sz w:val="22"/>
          <w:szCs w:val="18"/>
        </w:rPr>
        <w:t xml:space="preserve">Tela de </w:t>
      </w:r>
      <w:r>
        <w:rPr>
          <w:b/>
          <w:sz w:val="22"/>
          <w:szCs w:val="18"/>
        </w:rPr>
        <w:t xml:space="preserve">descrição </w:t>
      </w:r>
      <w:r>
        <w:rPr>
          <w:sz w:val="22"/>
          <w:szCs w:val="18"/>
        </w:rPr>
        <w:t>do nosso site</w:t>
      </w:r>
    </w:p>
    <w:p w14:paraId="485CEF9B" w14:textId="06701014" w:rsidR="009037CE" w:rsidRDefault="009037CE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</w:p>
    <w:p w14:paraId="142571A9" w14:textId="77777777" w:rsidR="009037CE" w:rsidRDefault="009037CE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</w:p>
    <w:p w14:paraId="10DE0AFD" w14:textId="4B48519D" w:rsidR="009037CE" w:rsidRDefault="009037CE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  <w:r>
        <w:rPr>
          <w:snapToGrid/>
          <w:sz w:val="22"/>
          <w:szCs w:val="18"/>
        </w:rPr>
        <w:drawing>
          <wp:inline distT="0" distB="0" distL="0" distR="0" wp14:anchorId="7B06BF20" wp14:editId="290BF87B">
            <wp:extent cx="5760720" cy="29495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lafinaljj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C017" w14:textId="0FD5B6AE" w:rsidR="009037CE" w:rsidRDefault="009037CE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</w:p>
    <w:p w14:paraId="14CDF6AC" w14:textId="74ED5C5D" w:rsidR="009037CE" w:rsidRPr="009037CE" w:rsidRDefault="009037CE" w:rsidP="0005335F">
      <w:pPr>
        <w:pStyle w:val="Pargrafo"/>
        <w:spacing w:after="100" w:afterAutospacing="1" w:line="240" w:lineRule="auto"/>
        <w:ind w:firstLine="0"/>
        <w:jc w:val="left"/>
        <w:rPr>
          <w:sz w:val="22"/>
          <w:szCs w:val="18"/>
        </w:rPr>
      </w:pPr>
      <w:r>
        <w:rPr>
          <w:sz w:val="22"/>
          <w:szCs w:val="18"/>
        </w:rPr>
        <w:t xml:space="preserve">Tela </w:t>
      </w:r>
      <w:r w:rsidRPr="009037CE">
        <w:rPr>
          <w:sz w:val="22"/>
          <w:szCs w:val="18"/>
        </w:rPr>
        <w:t>de</w:t>
      </w:r>
      <w:r>
        <w:rPr>
          <w:b/>
          <w:sz w:val="22"/>
          <w:szCs w:val="18"/>
        </w:rPr>
        <w:t xml:space="preserve"> compra finalizada </w:t>
      </w:r>
      <w:r>
        <w:rPr>
          <w:sz w:val="22"/>
          <w:szCs w:val="18"/>
        </w:rPr>
        <w:t>de nosso site</w:t>
      </w:r>
    </w:p>
    <w:p w14:paraId="61104168" w14:textId="77777777" w:rsidR="00A34B51" w:rsidRDefault="00A34B51">
      <w:pPr>
        <w:pStyle w:val="Ttulo1"/>
      </w:pPr>
      <w:bookmarkStart w:id="15" w:name="_Toc93473128"/>
      <w:bookmarkStart w:id="16" w:name="_Toc96408766"/>
      <w:bookmarkStart w:id="17" w:name="_Toc96409033"/>
      <w:bookmarkStart w:id="18" w:name="_Toc183416954"/>
      <w:r>
        <w:lastRenderedPageBreak/>
        <w:t>Conclusão</w:t>
      </w:r>
      <w:bookmarkEnd w:id="15"/>
      <w:bookmarkEnd w:id="16"/>
      <w:bookmarkEnd w:id="17"/>
      <w:bookmarkEnd w:id="18"/>
    </w:p>
    <w:p w14:paraId="668429F3" w14:textId="638D4F68" w:rsidR="00A34B51" w:rsidRDefault="0058262A" w:rsidP="006C5ADD">
      <w:pPr>
        <w:pStyle w:val="Pargrafo"/>
        <w:spacing w:after="0" w:line="276" w:lineRule="auto"/>
        <w:ind w:firstLine="0"/>
      </w:pPr>
      <w:r w:rsidRPr="0058262A">
        <w:t xml:space="preserve">Com isso concluo nosso projeto integrador, durante esse período </w:t>
      </w:r>
      <w:r>
        <w:t xml:space="preserve">de </w:t>
      </w:r>
      <w:r w:rsidRPr="0058262A">
        <w:t>aprendizados tanto no mundo da tecnologia como sendo sócio e funcionário de uma</w:t>
      </w:r>
      <w:r>
        <w:t xml:space="preserve"> </w:t>
      </w:r>
      <w:r w:rsidRPr="0058262A">
        <w:t xml:space="preserve">desenvolvedora de jogos. Acredito que essa experiência irá </w:t>
      </w:r>
      <w:r>
        <w:t>nos</w:t>
      </w:r>
      <w:r w:rsidRPr="0058262A">
        <w:t xml:space="preserve"> ajudar muito no</w:t>
      </w:r>
      <w:r>
        <w:t xml:space="preserve"> mercado de</w:t>
      </w:r>
      <w:r w:rsidRPr="0058262A">
        <w:t xml:space="preserve"> trabalho. No in</w:t>
      </w:r>
      <w:r>
        <w:t>í</w:t>
      </w:r>
      <w:r w:rsidRPr="0058262A">
        <w:t>cio apresentamos pequenas dificuldades mas nada que</w:t>
      </w:r>
      <w:r>
        <w:t xml:space="preserve"> um pouco de</w:t>
      </w:r>
      <w:r w:rsidRPr="0058262A">
        <w:t xml:space="preserve"> estud</w:t>
      </w:r>
      <w:r>
        <w:t xml:space="preserve">os </w:t>
      </w:r>
      <w:r w:rsidRPr="0058262A">
        <w:t xml:space="preserve">não pudesse mudar, não sabiamos como </w:t>
      </w:r>
      <w:r>
        <w:t xml:space="preserve">iríamos </w:t>
      </w:r>
      <w:r w:rsidRPr="0058262A">
        <w:t>construir a estrutura do</w:t>
      </w:r>
      <w:r>
        <w:t xml:space="preserve"> site, mas com o tempo fomos unindo as ideias e formando de pouco em pouco como ficaria o projeto final,</w:t>
      </w:r>
      <w:r w:rsidRPr="0058262A">
        <w:t xml:space="preserve"> fi</w:t>
      </w:r>
      <w:r>
        <w:t>camos</w:t>
      </w:r>
      <w:r w:rsidRPr="0058262A">
        <w:t xml:space="preserve"> contente com o resultado final, é claro que</w:t>
      </w:r>
      <w:r>
        <w:t xml:space="preserve"> </w:t>
      </w:r>
      <w:r w:rsidRPr="0058262A">
        <w:t xml:space="preserve">a mudanças a se fazer e melhorias, mas com o tempo </w:t>
      </w:r>
      <w:r>
        <w:t>podemos me</w:t>
      </w:r>
      <w:r w:rsidRPr="0058262A">
        <w:t>lhorar cada</w:t>
      </w:r>
      <w:r w:rsidR="005453DA">
        <w:t xml:space="preserve"> </w:t>
      </w:r>
      <w:r w:rsidRPr="0058262A">
        <w:t>vez mais</w:t>
      </w:r>
      <w:r>
        <w:t xml:space="preserve"> nosso site</w:t>
      </w:r>
      <w:r w:rsidRPr="0058262A">
        <w:t>.</w:t>
      </w:r>
    </w:p>
    <w:p w14:paraId="774A4BCE" w14:textId="77777777" w:rsidR="00A34B51" w:rsidRDefault="00A34B51" w:rsidP="006C5ADD">
      <w:pPr>
        <w:pStyle w:val="Pargrafo"/>
        <w:spacing w:line="276" w:lineRule="auto"/>
      </w:pPr>
    </w:p>
    <w:p w14:paraId="3622A96D" w14:textId="77777777" w:rsidR="00A34B51" w:rsidRDefault="00A34B51">
      <w:bookmarkStart w:id="19" w:name="_GoBack"/>
      <w:bookmarkEnd w:id="19"/>
    </w:p>
    <w:p w14:paraId="6ACA8526" w14:textId="77777777" w:rsidR="00A34B51" w:rsidRDefault="00A34B51">
      <w:pPr>
        <w:pStyle w:val="Legendas"/>
      </w:pPr>
    </w:p>
    <w:p w14:paraId="7662F8BD" w14:textId="77777777" w:rsidR="00A34B51" w:rsidRDefault="00A34B51">
      <w:pPr>
        <w:pStyle w:val="Legendas"/>
      </w:pPr>
    </w:p>
    <w:p w14:paraId="4DED6744" w14:textId="77777777" w:rsidR="00A34B51" w:rsidRDefault="00A34B51">
      <w:pPr>
        <w:pStyle w:val="Pargrafo"/>
      </w:pPr>
    </w:p>
    <w:p w14:paraId="279F783E" w14:textId="77777777" w:rsidR="00A34B51" w:rsidRDefault="00A34B51">
      <w:pPr>
        <w:pStyle w:val="Pargrafo"/>
      </w:pPr>
    </w:p>
    <w:p w14:paraId="2BD4A284" w14:textId="77777777" w:rsidR="00A34B51" w:rsidRDefault="00A34B51">
      <w:pPr>
        <w:pStyle w:val="Pargrafo"/>
      </w:pPr>
    </w:p>
    <w:p w14:paraId="6AFBEDA9" w14:textId="4E5F5E54" w:rsidR="00A34B51" w:rsidRDefault="00A34B51" w:rsidP="009B54C7">
      <w:pPr>
        <w:pStyle w:val="Ttulo6"/>
        <w:jc w:val="both"/>
        <w:rPr>
          <w:lang w:val="en-US"/>
        </w:rPr>
      </w:pPr>
      <w:bookmarkStart w:id="20" w:name="_Toc93473130"/>
    </w:p>
    <w:p w14:paraId="5DD957D7" w14:textId="77777777" w:rsidR="00A34B51" w:rsidRDefault="00A34B51">
      <w:pPr>
        <w:rPr>
          <w:lang w:val="en-US"/>
        </w:rPr>
      </w:pPr>
    </w:p>
    <w:p w14:paraId="760BBF39" w14:textId="77777777" w:rsidR="00A34B51" w:rsidRDefault="00A34B51">
      <w:pPr>
        <w:rPr>
          <w:lang w:val="en-US"/>
        </w:rPr>
      </w:pPr>
    </w:p>
    <w:p w14:paraId="3BB3F208" w14:textId="77777777" w:rsidR="00A34B51" w:rsidRDefault="00A34B51">
      <w:pPr>
        <w:rPr>
          <w:lang w:val="en-US"/>
        </w:rPr>
      </w:pPr>
    </w:p>
    <w:p w14:paraId="0158EE5C" w14:textId="77777777" w:rsidR="00A34B51" w:rsidRDefault="00A34B51">
      <w:pPr>
        <w:rPr>
          <w:lang w:val="en-US"/>
        </w:rPr>
      </w:pPr>
    </w:p>
    <w:p w14:paraId="56D6BB22" w14:textId="77777777" w:rsidR="00113001" w:rsidRDefault="00113001" w:rsidP="009B54C7">
      <w:pPr>
        <w:pStyle w:val="Ttulo6"/>
        <w:jc w:val="both"/>
        <w:rPr>
          <w:sz w:val="32"/>
        </w:rPr>
      </w:pPr>
    </w:p>
    <w:p w14:paraId="2BE2FF48" w14:textId="74E7DE3B" w:rsidR="00A34B51" w:rsidRPr="005453DA" w:rsidRDefault="0005335F" w:rsidP="005453DA">
      <w:pPr>
        <w:pStyle w:val="Ttulo6"/>
        <w:rPr>
          <w:sz w:val="32"/>
        </w:rPr>
      </w:pPr>
      <w:bookmarkStart w:id="21" w:name="_Toc183416955"/>
      <w:r>
        <w:rPr>
          <w:sz w:val="32"/>
        </w:rPr>
        <w:t>A</w:t>
      </w:r>
      <w:r w:rsidR="00A34B51">
        <w:rPr>
          <w:sz w:val="32"/>
        </w:rPr>
        <w:t>pêndices</w:t>
      </w:r>
      <w:bookmarkEnd w:id="20"/>
      <w:bookmarkEnd w:id="21"/>
    </w:p>
    <w:p w14:paraId="769F6B2E" w14:textId="6BBE8F49" w:rsidR="00A34B51" w:rsidRDefault="005453DA" w:rsidP="0005335F">
      <w:pPr>
        <w:pStyle w:val="TituloApndiceeAnexo"/>
        <w:ind w:left="720"/>
        <w:jc w:val="left"/>
      </w:pPr>
      <w:bookmarkStart w:id="22" w:name="_Toc183416956"/>
      <w:r>
        <w:t xml:space="preserve">Para descobrir qual seria </w:t>
      </w:r>
      <w:r w:rsidR="009037CE">
        <w:t>a ideia principal</w:t>
      </w:r>
      <w:r>
        <w:t xml:space="preserve"> de nosso site e como iriamos criar </w:t>
      </w:r>
      <w:r>
        <w:lastRenderedPageBreak/>
        <w:t xml:space="preserve">ele, fizemos pesquisas com divesos usuários de internet, além de pesquisas </w:t>
      </w:r>
      <w:r w:rsidR="009037CE">
        <w:t xml:space="preserve">de campo </w:t>
      </w:r>
      <w:r>
        <w:t>para ver se haveria algum tipo de concorrente via internet.</w:t>
      </w:r>
      <w:r w:rsidR="009037CE">
        <w:t xml:space="preserve"> Perguntamos para diversos usuários de artigos esportivos</w:t>
      </w:r>
      <w:r w:rsidR="006C5ADD">
        <w:t xml:space="preserve"> eles afirmaram que seria muito interessante a ideia de nosso site.</w:t>
      </w:r>
      <w:bookmarkEnd w:id="22"/>
    </w:p>
    <w:p w14:paraId="363A1D9A" w14:textId="77777777" w:rsidR="005453DA" w:rsidRDefault="005453DA" w:rsidP="005453DA">
      <w:pPr>
        <w:pStyle w:val="Pargrafo"/>
      </w:pPr>
    </w:p>
    <w:p w14:paraId="6A7E2E0B" w14:textId="77777777" w:rsidR="005453DA" w:rsidRDefault="005453DA" w:rsidP="005453DA">
      <w:pPr>
        <w:pStyle w:val="Pargrafo"/>
      </w:pPr>
    </w:p>
    <w:p w14:paraId="3D42B679" w14:textId="2FEC759F" w:rsidR="00EB63B8" w:rsidRPr="00EB63B8" w:rsidRDefault="00EB63B8" w:rsidP="00EB63B8">
      <w:pPr>
        <w:tabs>
          <w:tab w:val="left" w:pos="2680"/>
        </w:tabs>
      </w:pPr>
    </w:p>
    <w:sectPr w:rsidR="00EB63B8" w:rsidRPr="00EB63B8" w:rsidSect="00EB63B8">
      <w:headerReference w:type="default" r:id="rId22"/>
      <w:pgSz w:w="11907" w:h="16840" w:code="9"/>
      <w:pgMar w:top="1701" w:right="1134" w:bottom="1134" w:left="1701" w:header="850" w:footer="567" w:gutter="0"/>
      <w:pgNumType w:start="3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786935" w14:textId="77777777" w:rsidR="00800BAC" w:rsidRDefault="00800BAC">
      <w:r>
        <w:separator/>
      </w:r>
    </w:p>
    <w:p w14:paraId="5268D904" w14:textId="77777777" w:rsidR="00800BAC" w:rsidRDefault="00800BAC"/>
  </w:endnote>
  <w:endnote w:type="continuationSeparator" w:id="0">
    <w:p w14:paraId="70AB6164" w14:textId="77777777" w:rsidR="00800BAC" w:rsidRDefault="00800BAC">
      <w:r>
        <w:continuationSeparator/>
      </w:r>
    </w:p>
    <w:p w14:paraId="79C42D9D" w14:textId="77777777" w:rsidR="00800BAC" w:rsidRDefault="00800BA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0891EC" w14:textId="77777777" w:rsidR="00800BAC" w:rsidRDefault="00800BAC">
      <w:r>
        <w:separator/>
      </w:r>
    </w:p>
    <w:p w14:paraId="12D313EE" w14:textId="77777777" w:rsidR="00800BAC" w:rsidRDefault="00800BAC"/>
  </w:footnote>
  <w:footnote w:type="continuationSeparator" w:id="0">
    <w:p w14:paraId="76AFD60F" w14:textId="77777777" w:rsidR="00800BAC" w:rsidRDefault="00800BAC">
      <w:r>
        <w:continuationSeparator/>
      </w:r>
    </w:p>
    <w:p w14:paraId="52B3F482" w14:textId="77777777" w:rsidR="00800BAC" w:rsidRDefault="00800BA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1918C4" w14:textId="77777777" w:rsidR="00A34B51" w:rsidRDefault="00A34B51">
    <w:pPr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79D8026C" w14:textId="77777777" w:rsidR="00A34B51" w:rsidRDefault="00A34B51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5AE44B" w14:textId="77777777" w:rsidR="00A34B51" w:rsidRDefault="00A34B51">
    <w:pPr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CE6704" w14:textId="77777777" w:rsidR="00A34B51" w:rsidRDefault="00A34B51">
    <w:pPr>
      <w:framePr w:wrap="around" w:vAnchor="text" w:hAnchor="margin" w:xAlign="right" w:y="1"/>
      <w:rPr>
        <w:sz w:val="20"/>
      </w:rPr>
    </w:pPr>
    <w:r>
      <w:rPr>
        <w:sz w:val="20"/>
      </w:rPr>
      <w:fldChar w:fldCharType="begin"/>
    </w:r>
    <w:r>
      <w:rPr>
        <w:sz w:val="20"/>
      </w:rPr>
      <w:instrText xml:space="preserve">PAGE  </w:instrText>
    </w:r>
    <w:r>
      <w:rPr>
        <w:sz w:val="20"/>
      </w:rPr>
      <w:fldChar w:fldCharType="separate"/>
    </w:r>
    <w:r w:rsidR="006000F9">
      <w:rPr>
        <w:sz w:val="20"/>
      </w:rPr>
      <w:t>7</w:t>
    </w:r>
    <w:r>
      <w:rPr>
        <w:sz w:val="20"/>
      </w:rPr>
      <w:fldChar w:fldCharType="end"/>
    </w:r>
  </w:p>
  <w:p w14:paraId="7152BCA6" w14:textId="77777777" w:rsidR="00A34B51" w:rsidRDefault="00A34B51">
    <w:pPr>
      <w:ind w:right="360"/>
    </w:pPr>
  </w:p>
  <w:p w14:paraId="37F6933C" w14:textId="77777777" w:rsidR="006940E0" w:rsidRDefault="006940E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F44EC0"/>
    <w:multiLevelType w:val="multilevel"/>
    <w:tmpl w:val="DC08A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1E7FBB"/>
    <w:multiLevelType w:val="multilevel"/>
    <w:tmpl w:val="AF3E7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4617BC"/>
    <w:multiLevelType w:val="hybridMultilevel"/>
    <w:tmpl w:val="3DAA1710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7B15C4"/>
    <w:multiLevelType w:val="multilevel"/>
    <w:tmpl w:val="AF3E7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2E72E9"/>
    <w:multiLevelType w:val="hybridMultilevel"/>
    <w:tmpl w:val="6A606362"/>
    <w:lvl w:ilvl="0" w:tplc="2BEA2FEA">
      <w:start w:val="1"/>
      <w:numFmt w:val="lowerLetter"/>
      <w:pStyle w:val="MarcadorAlfabtico"/>
      <w:lvlText w:val="%1)"/>
      <w:lvlJc w:val="left"/>
      <w:pPr>
        <w:tabs>
          <w:tab w:val="num" w:pos="2132"/>
        </w:tabs>
        <w:ind w:left="2132" w:hanging="431"/>
      </w:pPr>
      <w:rPr>
        <w:rFonts w:ascii="Arial" w:hAnsi="Arial" w:hint="default"/>
        <w:b w:val="0"/>
        <w:i w:val="0"/>
        <w:sz w:val="24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85728FB"/>
    <w:multiLevelType w:val="multilevel"/>
    <w:tmpl w:val="AE267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282ADC"/>
    <w:multiLevelType w:val="multilevel"/>
    <w:tmpl w:val="CDF61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38622F"/>
    <w:multiLevelType w:val="multilevel"/>
    <w:tmpl w:val="19C636F0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227" w:hanging="227"/>
      </w:pPr>
      <w:rPr>
        <w:rFonts w:ascii="Arial" w:hAnsi="Arial" w:hint="default"/>
        <w:b/>
        <w:i w:val="0"/>
        <w:sz w:val="24"/>
      </w:rPr>
    </w:lvl>
    <w:lvl w:ilvl="1">
      <w:start w:val="1"/>
      <w:numFmt w:val="decimal"/>
      <w:pStyle w:val="Ttulo2"/>
      <w:lvlText w:val="%1.%2"/>
      <w:lvlJc w:val="left"/>
      <w:pPr>
        <w:tabs>
          <w:tab w:val="num" w:pos="431"/>
        </w:tabs>
        <w:ind w:left="431" w:hanging="431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080"/>
        </w:tabs>
        <w:ind w:left="227" w:hanging="227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80"/>
        </w:tabs>
        <w:ind w:left="227" w:hanging="22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40873ABC"/>
    <w:multiLevelType w:val="multilevel"/>
    <w:tmpl w:val="17C89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544E7E"/>
    <w:multiLevelType w:val="singleLevel"/>
    <w:tmpl w:val="470AAC86"/>
    <w:lvl w:ilvl="0">
      <w:start w:val="1"/>
      <w:numFmt w:val="bullet"/>
      <w:pStyle w:val="Subalnea"/>
      <w:lvlText w:val="-"/>
      <w:lvlJc w:val="left"/>
      <w:pPr>
        <w:tabs>
          <w:tab w:val="num" w:pos="2529"/>
        </w:tabs>
        <w:ind w:left="2529" w:hanging="397"/>
      </w:pPr>
      <w:rPr>
        <w:rFonts w:ascii="Times New Roman" w:eastAsia="Times New Roman" w:hAnsi="Times New Roman" w:cs="Times New Roman" w:hint="default"/>
      </w:rPr>
    </w:lvl>
  </w:abstractNum>
  <w:abstractNum w:abstractNumId="10" w15:restartNumberingAfterBreak="0">
    <w:nsid w:val="54DA0510"/>
    <w:multiLevelType w:val="multilevel"/>
    <w:tmpl w:val="AF3E7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32746D"/>
    <w:multiLevelType w:val="multilevel"/>
    <w:tmpl w:val="AF3E7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7"/>
  </w:num>
  <w:num w:numId="3">
    <w:abstractNumId w:val="4"/>
  </w:num>
  <w:num w:numId="4">
    <w:abstractNumId w:val="2"/>
  </w:num>
  <w:num w:numId="5">
    <w:abstractNumId w:val="7"/>
    <w:lvlOverride w:ilvl="0">
      <w:startOverride w:val="2"/>
    </w:lvlOverride>
    <w:lvlOverride w:ilvl="1">
      <w:startOverride w:val="1"/>
    </w:lvlOverride>
  </w:num>
  <w:num w:numId="6">
    <w:abstractNumId w:val="7"/>
    <w:lvlOverride w:ilvl="0">
      <w:startOverride w:val="2"/>
    </w:lvlOverride>
    <w:lvlOverride w:ilvl="1">
      <w:startOverride w:val="1"/>
    </w:lvlOverride>
  </w:num>
  <w:num w:numId="7">
    <w:abstractNumId w:val="8"/>
  </w:num>
  <w:num w:numId="8">
    <w:abstractNumId w:val="0"/>
  </w:num>
  <w:num w:numId="9">
    <w:abstractNumId w:val="6"/>
  </w:num>
  <w:num w:numId="10">
    <w:abstractNumId w:val="10"/>
  </w:num>
  <w:num w:numId="11">
    <w:abstractNumId w:val="5"/>
  </w:num>
  <w:num w:numId="12">
    <w:abstractNumId w:val="7"/>
    <w:lvlOverride w:ilvl="0">
      <w:startOverride w:val="2"/>
    </w:lvlOverride>
    <w:lvlOverride w:ilvl="1">
      <w:startOverride w:val="3"/>
    </w:lvlOverride>
  </w:num>
  <w:num w:numId="13">
    <w:abstractNumId w:val="11"/>
  </w:num>
  <w:num w:numId="14">
    <w:abstractNumId w:val="1"/>
  </w:num>
  <w:num w:numId="15">
    <w:abstractNumId w:val="7"/>
    <w:lvlOverride w:ilvl="0">
      <w:startOverride w:val="2"/>
    </w:lvlOverride>
    <w:lvlOverride w:ilvl="1">
      <w:startOverride w:val="3"/>
    </w:lvlOverride>
  </w:num>
  <w:num w:numId="16">
    <w:abstractNumId w:val="7"/>
    <w:lvlOverride w:ilvl="0">
      <w:startOverride w:val="2"/>
    </w:lvlOverride>
    <w:lvlOverride w:ilvl="1">
      <w:startOverride w:val="3"/>
    </w:lvlOverride>
  </w:num>
  <w:num w:numId="17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573"/>
    <w:rsid w:val="00004147"/>
    <w:rsid w:val="000144F7"/>
    <w:rsid w:val="00037C2B"/>
    <w:rsid w:val="0005335F"/>
    <w:rsid w:val="00062E87"/>
    <w:rsid w:val="000F5EFE"/>
    <w:rsid w:val="00113001"/>
    <w:rsid w:val="001E220E"/>
    <w:rsid w:val="002269B0"/>
    <w:rsid w:val="00262968"/>
    <w:rsid w:val="002633C0"/>
    <w:rsid w:val="00291981"/>
    <w:rsid w:val="002963B7"/>
    <w:rsid w:val="00297148"/>
    <w:rsid w:val="002D1456"/>
    <w:rsid w:val="002E33CD"/>
    <w:rsid w:val="002F00B9"/>
    <w:rsid w:val="003A5A0E"/>
    <w:rsid w:val="003F1C03"/>
    <w:rsid w:val="003F6A0C"/>
    <w:rsid w:val="0043262F"/>
    <w:rsid w:val="004462ED"/>
    <w:rsid w:val="00454882"/>
    <w:rsid w:val="00466DF3"/>
    <w:rsid w:val="004B4ABA"/>
    <w:rsid w:val="004C6A2E"/>
    <w:rsid w:val="004D0344"/>
    <w:rsid w:val="004E05C8"/>
    <w:rsid w:val="004F6BAA"/>
    <w:rsid w:val="0052390E"/>
    <w:rsid w:val="005301F6"/>
    <w:rsid w:val="005453DA"/>
    <w:rsid w:val="00552041"/>
    <w:rsid w:val="0058262A"/>
    <w:rsid w:val="00597DDA"/>
    <w:rsid w:val="005B3E83"/>
    <w:rsid w:val="005F49DE"/>
    <w:rsid w:val="006000F9"/>
    <w:rsid w:val="00606314"/>
    <w:rsid w:val="00636839"/>
    <w:rsid w:val="006727A4"/>
    <w:rsid w:val="006940E0"/>
    <w:rsid w:val="006C5ADD"/>
    <w:rsid w:val="007075E0"/>
    <w:rsid w:val="0073023E"/>
    <w:rsid w:val="00733607"/>
    <w:rsid w:val="0075608F"/>
    <w:rsid w:val="00785CD1"/>
    <w:rsid w:val="00800BAC"/>
    <w:rsid w:val="008039CD"/>
    <w:rsid w:val="00835A05"/>
    <w:rsid w:val="0085375E"/>
    <w:rsid w:val="008924A1"/>
    <w:rsid w:val="008D72E8"/>
    <w:rsid w:val="008F32C5"/>
    <w:rsid w:val="009037CE"/>
    <w:rsid w:val="00906F62"/>
    <w:rsid w:val="00944376"/>
    <w:rsid w:val="00985261"/>
    <w:rsid w:val="00985556"/>
    <w:rsid w:val="00990087"/>
    <w:rsid w:val="009A3FE0"/>
    <w:rsid w:val="009B310A"/>
    <w:rsid w:val="009B54C7"/>
    <w:rsid w:val="00A13AD6"/>
    <w:rsid w:val="00A14CEE"/>
    <w:rsid w:val="00A31295"/>
    <w:rsid w:val="00A34B51"/>
    <w:rsid w:val="00A41ED2"/>
    <w:rsid w:val="00A560ED"/>
    <w:rsid w:val="00A63763"/>
    <w:rsid w:val="00A81A9A"/>
    <w:rsid w:val="00B60C09"/>
    <w:rsid w:val="00B7461A"/>
    <w:rsid w:val="00B80124"/>
    <w:rsid w:val="00BD1ABB"/>
    <w:rsid w:val="00C30368"/>
    <w:rsid w:val="00CA6A0F"/>
    <w:rsid w:val="00CB2CEC"/>
    <w:rsid w:val="00CC5BB7"/>
    <w:rsid w:val="00CD386F"/>
    <w:rsid w:val="00D37CC8"/>
    <w:rsid w:val="00D463A1"/>
    <w:rsid w:val="00D931CA"/>
    <w:rsid w:val="00D934D6"/>
    <w:rsid w:val="00DA0573"/>
    <w:rsid w:val="00DA28A4"/>
    <w:rsid w:val="00E21B4F"/>
    <w:rsid w:val="00E62104"/>
    <w:rsid w:val="00E7746C"/>
    <w:rsid w:val="00E80ED4"/>
    <w:rsid w:val="00EB63B8"/>
    <w:rsid w:val="00ED0A8C"/>
    <w:rsid w:val="00ED30AD"/>
    <w:rsid w:val="00ED7AD0"/>
    <w:rsid w:val="00F064B6"/>
    <w:rsid w:val="00F17E0C"/>
    <w:rsid w:val="00F71849"/>
    <w:rsid w:val="00F743F7"/>
    <w:rsid w:val="00F74EF6"/>
    <w:rsid w:val="00FC328E"/>
    <w:rsid w:val="00FF7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178A424"/>
  <w15:chartTrackingRefBased/>
  <w15:docId w15:val="{15875735-E001-4C23-A16B-586321A16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="Arial" w:hAnsi="Arial"/>
      <w:noProof/>
      <w:snapToGrid w:val="0"/>
      <w:sz w:val="24"/>
    </w:rPr>
  </w:style>
  <w:style w:type="paragraph" w:styleId="Ttulo1">
    <w:name w:val="heading 1"/>
    <w:basedOn w:val="Normal"/>
    <w:next w:val="Pargrafo"/>
    <w:qFormat/>
    <w:pPr>
      <w:keepNext/>
      <w:pageBreakBefore/>
      <w:numPr>
        <w:numId w:val="2"/>
      </w:numPr>
      <w:tabs>
        <w:tab w:val="left" w:pos="227"/>
      </w:tabs>
      <w:spacing w:after="480" w:line="360" w:lineRule="auto"/>
      <w:ind w:left="0" w:firstLine="0"/>
      <w:jc w:val="left"/>
      <w:outlineLvl w:val="0"/>
    </w:pPr>
    <w:rPr>
      <w:b/>
      <w:caps/>
      <w:kern w:val="28"/>
    </w:rPr>
  </w:style>
  <w:style w:type="paragraph" w:styleId="Ttulo2">
    <w:name w:val="heading 2"/>
    <w:basedOn w:val="Normal"/>
    <w:next w:val="Pargrafo"/>
    <w:qFormat/>
    <w:pPr>
      <w:keepNext/>
      <w:numPr>
        <w:ilvl w:val="1"/>
        <w:numId w:val="2"/>
      </w:numPr>
      <w:tabs>
        <w:tab w:val="left" w:pos="227"/>
      </w:tabs>
      <w:spacing w:before="480" w:after="480" w:line="360" w:lineRule="auto"/>
      <w:ind w:left="0" w:firstLine="0"/>
      <w:jc w:val="left"/>
      <w:outlineLvl w:val="1"/>
    </w:pPr>
    <w:rPr>
      <w:smallCaps/>
    </w:rPr>
  </w:style>
  <w:style w:type="paragraph" w:styleId="Ttulo3">
    <w:name w:val="heading 3"/>
    <w:basedOn w:val="Normal"/>
    <w:next w:val="Pargrafo"/>
    <w:qFormat/>
    <w:pPr>
      <w:keepNext/>
      <w:numPr>
        <w:ilvl w:val="2"/>
        <w:numId w:val="2"/>
      </w:numPr>
      <w:tabs>
        <w:tab w:val="left" w:pos="227"/>
        <w:tab w:val="left" w:pos="624"/>
      </w:tabs>
      <w:spacing w:before="480" w:after="480" w:line="360" w:lineRule="auto"/>
      <w:jc w:val="left"/>
      <w:outlineLvl w:val="2"/>
    </w:pPr>
  </w:style>
  <w:style w:type="paragraph" w:styleId="Ttulo4">
    <w:name w:val="heading 4"/>
    <w:basedOn w:val="Normal"/>
    <w:next w:val="Pargrafo"/>
    <w:qFormat/>
    <w:pPr>
      <w:keepNext/>
      <w:numPr>
        <w:ilvl w:val="3"/>
        <w:numId w:val="2"/>
      </w:numPr>
      <w:tabs>
        <w:tab w:val="left" w:pos="227"/>
        <w:tab w:val="left" w:pos="851"/>
      </w:tabs>
      <w:spacing w:before="480" w:after="480" w:line="360" w:lineRule="auto"/>
      <w:ind w:left="0" w:firstLine="0"/>
      <w:jc w:val="left"/>
      <w:outlineLvl w:val="3"/>
    </w:pPr>
  </w:style>
  <w:style w:type="paragraph" w:styleId="Ttulo5">
    <w:name w:val="heading 5"/>
    <w:basedOn w:val="Normal"/>
    <w:next w:val="Pargrafo"/>
    <w:qFormat/>
    <w:pPr>
      <w:keepNext/>
      <w:numPr>
        <w:ilvl w:val="4"/>
        <w:numId w:val="2"/>
      </w:numPr>
      <w:tabs>
        <w:tab w:val="left" w:pos="227"/>
        <w:tab w:val="left" w:pos="1021"/>
      </w:tabs>
      <w:spacing w:before="480" w:after="480" w:line="360" w:lineRule="auto"/>
      <w:ind w:left="0" w:firstLine="0"/>
      <w:jc w:val="left"/>
      <w:outlineLvl w:val="4"/>
    </w:pPr>
    <w:rPr>
      <w:i/>
      <w:color w:val="000000"/>
    </w:rPr>
  </w:style>
  <w:style w:type="paragraph" w:styleId="Ttulo6">
    <w:name w:val="heading 6"/>
    <w:basedOn w:val="Normal"/>
    <w:next w:val="Pargrafo"/>
    <w:qFormat/>
    <w:pPr>
      <w:spacing w:after="480" w:line="360" w:lineRule="auto"/>
      <w:jc w:val="center"/>
      <w:outlineLvl w:val="5"/>
    </w:pPr>
    <w:rPr>
      <w:b/>
      <w:cap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grafo">
    <w:name w:val="Parágrafo"/>
    <w:basedOn w:val="Normal"/>
    <w:pPr>
      <w:tabs>
        <w:tab w:val="left" w:pos="1701"/>
      </w:tabs>
      <w:spacing w:line="480" w:lineRule="auto"/>
      <w:ind w:firstLine="1701"/>
    </w:pPr>
  </w:style>
  <w:style w:type="paragraph" w:styleId="Sumrio1">
    <w:name w:val="toc 1"/>
    <w:basedOn w:val="Normal"/>
    <w:next w:val="Normal"/>
    <w:autoRedefine/>
    <w:uiPriority w:val="39"/>
  </w:style>
  <w:style w:type="paragraph" w:customStyle="1" w:styleId="Agradecimentos">
    <w:name w:val="Agradecimentos"/>
    <w:basedOn w:val="Normal"/>
    <w:pPr>
      <w:spacing w:after="120" w:line="360" w:lineRule="auto"/>
      <w:ind w:firstLine="1701"/>
    </w:pPr>
  </w:style>
  <w:style w:type="paragraph" w:customStyle="1" w:styleId="Dedicatria">
    <w:name w:val="Dedicatória"/>
    <w:basedOn w:val="Normal"/>
    <w:pPr>
      <w:spacing w:line="360" w:lineRule="auto"/>
      <w:ind w:left="3969"/>
      <w:jc w:val="right"/>
    </w:pPr>
    <w:rPr>
      <w:rFonts w:ascii="Comic Sans MS" w:hAnsi="Comic Sans MS"/>
    </w:rPr>
  </w:style>
  <w:style w:type="paragraph" w:styleId="Sumrio2">
    <w:name w:val="toc 2"/>
    <w:basedOn w:val="Normal"/>
    <w:next w:val="Normal"/>
    <w:autoRedefine/>
    <w:semiHidden/>
    <w:pPr>
      <w:ind w:left="240"/>
    </w:pPr>
  </w:style>
  <w:style w:type="paragraph" w:customStyle="1" w:styleId="Epgrafe">
    <w:name w:val="Epígrafe"/>
    <w:basedOn w:val="Normal"/>
    <w:pPr>
      <w:ind w:left="3969"/>
    </w:pPr>
  </w:style>
  <w:style w:type="paragraph" w:customStyle="1" w:styleId="CitaoLonga">
    <w:name w:val="Citação Longa"/>
    <w:basedOn w:val="Normal"/>
    <w:next w:val="Pargrafo"/>
    <w:pPr>
      <w:widowControl/>
      <w:spacing w:before="480" w:after="480"/>
      <w:ind w:left="2268"/>
    </w:pPr>
    <w:rPr>
      <w:sz w:val="20"/>
    </w:rPr>
  </w:style>
  <w:style w:type="paragraph" w:styleId="Sumrio3">
    <w:name w:val="toc 3"/>
    <w:basedOn w:val="Normal"/>
    <w:next w:val="Normal"/>
    <w:autoRedefine/>
    <w:semiHidden/>
    <w:pPr>
      <w:ind w:left="480"/>
    </w:pPr>
  </w:style>
  <w:style w:type="paragraph" w:customStyle="1" w:styleId="LocaleAnodeEntrega">
    <w:name w:val="Local e Ano de Entrega"/>
    <w:basedOn w:val="Normal"/>
    <w:pPr>
      <w:jc w:val="center"/>
    </w:pPr>
  </w:style>
  <w:style w:type="paragraph" w:customStyle="1" w:styleId="Subalnea">
    <w:name w:val="Subalínea"/>
    <w:basedOn w:val="Normal"/>
    <w:pPr>
      <w:numPr>
        <w:numId w:val="1"/>
      </w:numPr>
      <w:spacing w:line="480" w:lineRule="auto"/>
    </w:pPr>
  </w:style>
  <w:style w:type="paragraph" w:customStyle="1" w:styleId="MarcadorAlfabtico">
    <w:name w:val="Marcador Alfabético"/>
    <w:basedOn w:val="Subalnea"/>
    <w:pPr>
      <w:numPr>
        <w:numId w:val="3"/>
      </w:numPr>
    </w:pPr>
  </w:style>
  <w:style w:type="paragraph" w:styleId="Sumrio4">
    <w:name w:val="toc 4"/>
    <w:basedOn w:val="Normal"/>
    <w:next w:val="Normal"/>
    <w:autoRedefine/>
    <w:semiHidden/>
    <w:pPr>
      <w:ind w:left="720"/>
    </w:pPr>
  </w:style>
  <w:style w:type="paragraph" w:styleId="Sumrio5">
    <w:name w:val="toc 5"/>
    <w:basedOn w:val="Normal"/>
    <w:next w:val="Normal"/>
    <w:autoRedefine/>
    <w:semiHidden/>
    <w:pPr>
      <w:ind w:left="960"/>
    </w:pPr>
  </w:style>
  <w:style w:type="paragraph" w:customStyle="1" w:styleId="NaturezadoTrabalho">
    <w:name w:val="Natureza do Trabalho"/>
    <w:basedOn w:val="Normal"/>
    <w:pPr>
      <w:ind w:left="3969"/>
    </w:pPr>
    <w:rPr>
      <w:sz w:val="20"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Sumrio6">
    <w:name w:val="toc 6"/>
    <w:basedOn w:val="Normal"/>
    <w:next w:val="Normal"/>
    <w:autoRedefine/>
    <w:semiHidden/>
    <w:pPr>
      <w:ind w:left="1200"/>
    </w:pPr>
  </w:style>
  <w:style w:type="paragraph" w:customStyle="1" w:styleId="NomedoAutoreCurso">
    <w:name w:val="Nome do Autor e Curso"/>
    <w:basedOn w:val="Normal"/>
    <w:pPr>
      <w:jc w:val="center"/>
    </w:pPr>
    <w:rPr>
      <w:caps/>
      <w:sz w:val="28"/>
    </w:rPr>
  </w:style>
  <w:style w:type="paragraph" w:customStyle="1" w:styleId="TtulodoTrabalho">
    <w:name w:val="Título do Trabalho"/>
    <w:basedOn w:val="Normal"/>
    <w:next w:val="SubttulodoTrabalho"/>
    <w:pPr>
      <w:jc w:val="center"/>
    </w:pPr>
    <w:rPr>
      <w:b/>
      <w:caps/>
      <w:sz w:val="32"/>
    </w:rPr>
  </w:style>
  <w:style w:type="paragraph" w:customStyle="1" w:styleId="SubttulodoTrabalho">
    <w:name w:val="Subtítulo do Trabalho"/>
    <w:basedOn w:val="Normal"/>
    <w:next w:val="Normal"/>
    <w:pPr>
      <w:jc w:val="center"/>
    </w:pPr>
    <w:rPr>
      <w:b/>
      <w:smallCaps/>
      <w:sz w:val="28"/>
    </w:rPr>
  </w:style>
  <w:style w:type="paragraph" w:customStyle="1" w:styleId="Orientador">
    <w:name w:val="Orientador"/>
    <w:basedOn w:val="Normal"/>
    <w:pPr>
      <w:jc w:val="right"/>
    </w:pPr>
  </w:style>
  <w:style w:type="paragraph" w:styleId="Sumrio7">
    <w:name w:val="toc 7"/>
    <w:basedOn w:val="Normal"/>
    <w:next w:val="Normal"/>
    <w:autoRedefine/>
    <w:semiHidden/>
    <w:pPr>
      <w:ind w:left="1440"/>
    </w:pPr>
  </w:style>
  <w:style w:type="paragraph" w:customStyle="1" w:styleId="Texto-Resumo">
    <w:name w:val="Texto - Resumo"/>
    <w:basedOn w:val="Normal"/>
    <w:pPr>
      <w:spacing w:after="480"/>
    </w:pPr>
  </w:style>
  <w:style w:type="paragraph" w:customStyle="1" w:styleId="Ttulo-Resumo">
    <w:name w:val="Título - Resumo"/>
    <w:basedOn w:val="Normal"/>
    <w:next w:val="Texto-Resumo"/>
    <w:pPr>
      <w:spacing w:before="360" w:after="960"/>
      <w:jc w:val="center"/>
    </w:pPr>
    <w:rPr>
      <w:b/>
    </w:rPr>
  </w:style>
  <w:style w:type="character" w:styleId="Refdenotaderodap">
    <w:name w:val="footnote reference"/>
    <w:semiHidden/>
    <w:rPr>
      <w:vertAlign w:val="superscript"/>
    </w:rPr>
  </w:style>
  <w:style w:type="paragraph" w:styleId="Textodenotaderodap">
    <w:name w:val="footnote text"/>
    <w:basedOn w:val="Normal"/>
    <w:semiHidden/>
    <w:rPr>
      <w:sz w:val="20"/>
    </w:rPr>
  </w:style>
  <w:style w:type="paragraph" w:customStyle="1" w:styleId="Resumo-Texto">
    <w:name w:val="Resumo - Texto"/>
    <w:basedOn w:val="Agradecimentos"/>
    <w:pPr>
      <w:spacing w:after="480" w:line="240" w:lineRule="auto"/>
      <w:ind w:firstLine="0"/>
    </w:pPr>
    <w:rPr>
      <w:snapToGrid/>
    </w:rPr>
  </w:style>
  <w:style w:type="paragraph" w:customStyle="1" w:styleId="Resumo-Ttulo">
    <w:name w:val="Resumo - Título"/>
    <w:basedOn w:val="Normal"/>
    <w:pPr>
      <w:spacing w:before="360" w:after="960"/>
      <w:jc w:val="center"/>
    </w:pPr>
    <w:rPr>
      <w:b/>
      <w:caps/>
      <w:snapToGrid/>
      <w:szCs w:val="24"/>
    </w:rPr>
  </w:style>
  <w:style w:type="paragraph" w:customStyle="1" w:styleId="Referncias">
    <w:name w:val="Referências"/>
    <w:basedOn w:val="Normal"/>
    <w:pPr>
      <w:widowControl/>
      <w:spacing w:after="480"/>
    </w:pPr>
    <w:rPr>
      <w:snapToGrid/>
      <w:szCs w:val="24"/>
    </w:rPr>
  </w:style>
  <w:style w:type="paragraph" w:customStyle="1" w:styleId="NmerodePgina">
    <w:name w:val="Número de Página"/>
    <w:basedOn w:val="Normal"/>
    <w:pPr>
      <w:jc w:val="right"/>
    </w:pPr>
    <w:rPr>
      <w:sz w:val="20"/>
    </w:rPr>
  </w:style>
  <w:style w:type="paragraph" w:customStyle="1" w:styleId="Legendas">
    <w:name w:val="Legendas"/>
    <w:basedOn w:val="Normal"/>
    <w:pPr>
      <w:spacing w:after="360"/>
      <w:jc w:val="left"/>
    </w:pPr>
    <w:rPr>
      <w:snapToGrid/>
      <w:sz w:val="20"/>
      <w:szCs w:val="24"/>
    </w:rPr>
  </w:style>
  <w:style w:type="paragraph" w:customStyle="1" w:styleId="NotadeRodap">
    <w:name w:val="Nota de Rodapé"/>
    <w:basedOn w:val="Normal"/>
    <w:pPr>
      <w:jc w:val="left"/>
    </w:pPr>
    <w:rPr>
      <w:snapToGrid/>
      <w:sz w:val="20"/>
    </w:rPr>
  </w:style>
  <w:style w:type="paragraph" w:styleId="Sumrio8">
    <w:name w:val="toc 8"/>
    <w:basedOn w:val="Normal"/>
    <w:next w:val="Normal"/>
    <w:autoRedefine/>
    <w:semiHidden/>
    <w:pPr>
      <w:ind w:left="1680"/>
    </w:pPr>
  </w:style>
  <w:style w:type="paragraph" w:styleId="Sumrio9">
    <w:name w:val="toc 9"/>
    <w:basedOn w:val="Normal"/>
    <w:next w:val="Normal"/>
    <w:autoRedefine/>
    <w:semiHidden/>
    <w:pPr>
      <w:ind w:left="1920"/>
    </w:pPr>
  </w:style>
  <w:style w:type="paragraph" w:customStyle="1" w:styleId="Sumrio">
    <w:name w:val="Sumário"/>
    <w:basedOn w:val="Normal"/>
    <w:pPr>
      <w:tabs>
        <w:tab w:val="left" w:leader="dot" w:pos="8732"/>
      </w:tabs>
      <w:spacing w:line="360" w:lineRule="auto"/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Referencia">
    <w:name w:val="Referencia"/>
    <w:basedOn w:val="Normal"/>
    <w:pPr>
      <w:tabs>
        <w:tab w:val="left" w:leader="dot" w:pos="6804"/>
      </w:tabs>
      <w:spacing w:after="240" w:line="300" w:lineRule="exact"/>
    </w:pPr>
    <w:rPr>
      <w:rFonts w:cs="Arial"/>
      <w:snapToGrid/>
      <w:sz w:val="22"/>
      <w:szCs w:val="24"/>
    </w:rPr>
  </w:style>
  <w:style w:type="paragraph" w:customStyle="1" w:styleId="TituloApndiceeAnexo">
    <w:name w:val="Titulo Apêndice e Anexo"/>
    <w:basedOn w:val="Normal"/>
    <w:next w:val="Pargrafo"/>
    <w:pPr>
      <w:spacing w:after="480" w:line="480" w:lineRule="auto"/>
      <w:jc w:val="center"/>
    </w:pPr>
  </w:style>
  <w:style w:type="character" w:styleId="nfase">
    <w:name w:val="Emphasis"/>
    <w:qFormat/>
    <w:rsid w:val="00F743F7"/>
    <w:rPr>
      <w:i/>
      <w:iCs/>
    </w:rPr>
  </w:style>
  <w:style w:type="paragraph" w:styleId="PargrafodaLista">
    <w:name w:val="List Paragraph"/>
    <w:basedOn w:val="Normal"/>
    <w:uiPriority w:val="34"/>
    <w:qFormat/>
    <w:rsid w:val="009B54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6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Z:\manual_normas_unopar\normas%20da%20abnt_atualizado_05_08_05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21A303-3577-4E74-9EB0-D96881365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normas da abnt_atualizado_05_08_05.dot</Template>
  <TotalTime>2059</TotalTime>
  <Pages>16</Pages>
  <Words>1254</Words>
  <Characters>6777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Trabalho Acadêmico</vt:lpstr>
    </vt:vector>
  </TitlesOfParts>
  <Manager/>
  <Company/>
  <LinksUpToDate>false</LinksUpToDate>
  <CharactersWithSpaces>8015</CharactersWithSpaces>
  <SharedDoc>false</SharedDoc>
  <HyperlinkBase/>
  <HLinks>
    <vt:vector size="72" baseType="variant">
      <vt:variant>
        <vt:i4>1441841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_Toc181960706</vt:lpwstr>
      </vt:variant>
      <vt:variant>
        <vt:i4>1441841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_Toc181960705</vt:lpwstr>
      </vt:variant>
      <vt:variant>
        <vt:i4>1441841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_Toc181960704</vt:lpwstr>
      </vt:variant>
      <vt:variant>
        <vt:i4>1441841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_Toc181960703</vt:lpwstr>
      </vt:variant>
      <vt:variant>
        <vt:i4>1441841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_Toc181960702</vt:lpwstr>
      </vt:variant>
      <vt:variant>
        <vt:i4>1441841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_Toc181960701</vt:lpwstr>
      </vt:variant>
      <vt:variant>
        <vt:i4>1441841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_Toc181960700</vt:lpwstr>
      </vt:variant>
      <vt:variant>
        <vt:i4>2031664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_Toc181960699</vt:lpwstr>
      </vt:variant>
      <vt:variant>
        <vt:i4>2031664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_Toc181960698</vt:lpwstr>
      </vt:variant>
      <vt:variant>
        <vt:i4>2031664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_Toc181960697</vt:lpwstr>
      </vt:variant>
      <vt:variant>
        <vt:i4>2031664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_Toc181960696</vt:lpwstr>
      </vt:variant>
      <vt:variant>
        <vt:i4>2031664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_Toc181960695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Trabalho Acadêmico</dc:title>
  <dc:subject>Trabalho Acadêmico</dc:subject>
  <dc:creator>Biblioteca Digital</dc:creator>
  <cp:keywords>Plataforma para ABNT- UNOPAR</cp:keywords>
  <dc:description/>
  <cp:lastModifiedBy>uept42-user</cp:lastModifiedBy>
  <cp:revision>7</cp:revision>
  <cp:lastPrinted>2005-07-01T13:13:00Z</cp:lastPrinted>
  <dcterms:created xsi:type="dcterms:W3CDTF">2024-11-11T14:54:00Z</dcterms:created>
  <dcterms:modified xsi:type="dcterms:W3CDTF">2024-11-25T11:50:00Z</dcterms:modified>
  <cp:category>Trabalhos</cp:category>
</cp:coreProperties>
</file>